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552"/>
        <w:gridCol w:w="7374"/>
        <w:gridCol w:w="1154"/>
      </w:tblGrid>
      <w:tr w:rsidR="005854DB" w:rsidRPr="0092125E" w14:paraId="3D68949A" w14:textId="77777777" w:rsidTr="005854DB">
        <w:trPr>
          <w:trHeight w:val="1152"/>
        </w:trPr>
        <w:tc>
          <w:tcPr>
            <w:tcW w:w="9350" w:type="dxa"/>
            <w:gridSpan w:val="3"/>
            <w:vAlign w:val="center"/>
          </w:tcPr>
          <w:p w14:paraId="3B296085" w14:textId="47FD5167" w:rsidR="005854DB" w:rsidRPr="00C601E4" w:rsidRDefault="00000000" w:rsidP="005854DB">
            <w:pPr>
              <w:pStyle w:val="Title"/>
              <w:rPr>
                <w:sz w:val="44"/>
                <w:szCs w:val="44"/>
              </w:rPr>
            </w:pPr>
            <w:sdt>
              <w:sdtPr>
                <w:rPr>
                  <w:sz w:val="44"/>
                  <w:szCs w:val="44"/>
                </w:rPr>
                <w:alias w:val="Title"/>
                <w:tag w:val=""/>
                <w:id w:val="2016188051"/>
                <w:placeholder>
                  <w:docPart w:val="D8296F7AF52C415D959A87B2012A3B7C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Content>
                <w:r w:rsidR="00BA2619" w:rsidRPr="00C601E4">
                  <w:rPr>
                    <w:sz w:val="44"/>
                    <w:szCs w:val="44"/>
                  </w:rPr>
                  <w:t>Check-In Instruction</w:t>
                </w:r>
              </w:sdtContent>
            </w:sdt>
          </w:p>
        </w:tc>
      </w:tr>
      <w:tr w:rsidR="005854DB" w:rsidRPr="0092125E" w14:paraId="75721C0B" w14:textId="77777777" w:rsidTr="005854DB">
        <w:trPr>
          <w:trHeight w:val="144"/>
        </w:trPr>
        <w:tc>
          <w:tcPr>
            <w:tcW w:w="1440" w:type="dxa"/>
          </w:tcPr>
          <w:p w14:paraId="701999F4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6840" w:type="dxa"/>
            <w:shd w:val="clear" w:color="auto" w:fill="F0CDA1" w:themeFill="accent1"/>
            <w:vAlign w:val="center"/>
          </w:tcPr>
          <w:p w14:paraId="213426D2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1070" w:type="dxa"/>
          </w:tcPr>
          <w:p w14:paraId="68C1FF75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</w:tr>
      <w:tr w:rsidR="005854DB" w14:paraId="744C0BE9" w14:textId="77777777" w:rsidTr="00A67285">
        <w:trPr>
          <w:trHeight w:val="1332"/>
        </w:trPr>
        <w:tc>
          <w:tcPr>
            <w:tcW w:w="9350" w:type="dxa"/>
            <w:gridSpan w:val="3"/>
          </w:tcPr>
          <w:sdt>
            <w:sdtPr>
              <w:rPr>
                <w:sz w:val="32"/>
                <w:szCs w:val="32"/>
              </w:rPr>
              <w:alias w:val="Subtitle"/>
              <w:tag w:val=""/>
              <w:id w:val="1073854703"/>
              <w:placeholder>
                <w:docPart w:val="AC8F55AD707A48A39B04D34A02F96D7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Content>
              <w:p w14:paraId="35AACB75" w14:textId="4B3867F3" w:rsidR="005854DB" w:rsidRPr="00C601E4" w:rsidRDefault="00952D7B" w:rsidP="005854DB">
                <w:pPr>
                  <w:pStyle w:val="Subtitle"/>
                  <w:rPr>
                    <w:sz w:val="32"/>
                    <w:szCs w:val="32"/>
                  </w:rPr>
                </w:pPr>
                <w:r w:rsidRPr="00C601E4">
                  <w:rPr>
                    <w:sz w:val="32"/>
                    <w:szCs w:val="32"/>
                  </w:rPr>
                  <w:t>&lt;Property name&gt;</w:t>
                </w:r>
              </w:p>
            </w:sdtContent>
          </w:sdt>
        </w:tc>
      </w:tr>
    </w:tbl>
    <w:p w14:paraId="2471E3A1" w14:textId="12847BFE" w:rsidR="00BD0C60" w:rsidRDefault="00952D7B" w:rsidP="005854DB">
      <w:pPr>
        <w:pStyle w:val="Heading1"/>
      </w:pPr>
      <w:r>
        <w:t>Welcome notes</w:t>
      </w:r>
    </w:p>
    <w:p w14:paraId="55961BA8" w14:textId="6AF811AA" w:rsidR="005854DB" w:rsidRDefault="00952D7B" w:rsidP="005854DB">
      <w:r w:rsidRPr="001D4385">
        <w:t>We are thrilled to host you at [</w:t>
      </w:r>
      <w:r w:rsidRPr="00644C3D">
        <w:rPr>
          <w:b/>
          <w:bCs/>
        </w:rPr>
        <w:t>Property Name</w:t>
      </w:r>
      <w:r w:rsidRPr="001D4385">
        <w:t>]! To ensure a smooth and stress-free arrival, please review your step-by-step check-in instructions below.</w:t>
      </w:r>
    </w:p>
    <w:p w14:paraId="460F79D7" w14:textId="77777777" w:rsidR="00952D7B" w:rsidRDefault="00952D7B" w:rsidP="005854DB"/>
    <w:p w14:paraId="7AAFD0EC" w14:textId="3DB9E2A3" w:rsidR="00685B4E" w:rsidRPr="00685B4E" w:rsidRDefault="00952D7B" w:rsidP="00685B4E">
      <w:pPr>
        <w:pStyle w:val="Heading1"/>
      </w:pPr>
      <w:r w:rsidRPr="00644C3D">
        <w:rPr>
          <w:bCs/>
          <w:sz w:val="32"/>
        </w:rPr>
        <w:t>Address &amp; Arrival</w:t>
      </w:r>
    </w:p>
    <w:p w14:paraId="61E33416" w14:textId="77777777" w:rsidR="00952D7B" w:rsidRPr="00952D7B" w:rsidRDefault="00952D7B" w:rsidP="00952D7B">
      <w:pPr>
        <w:rPr>
          <w:b/>
          <w:bCs/>
        </w:rPr>
      </w:pPr>
      <w:r w:rsidRPr="00952D7B">
        <w:rPr>
          <w:b/>
          <w:bCs/>
        </w:rPr>
        <w:t>Sunny Coast Retreat</w:t>
      </w:r>
    </w:p>
    <w:p w14:paraId="64521A50" w14:textId="77777777" w:rsidR="00952D7B" w:rsidRPr="00952D7B" w:rsidRDefault="00952D7B" w:rsidP="00952D7B">
      <w:pPr>
        <w:rPr>
          <w:b/>
          <w:bCs/>
        </w:rPr>
      </w:pPr>
      <w:r w:rsidRPr="00952D7B">
        <w:rPr>
          <w:b/>
          <w:bCs/>
        </w:rPr>
        <w:t>248 Palm Breeze Avenue</w:t>
      </w:r>
    </w:p>
    <w:p w14:paraId="3CC86599" w14:textId="77777777" w:rsidR="00952D7B" w:rsidRPr="00952D7B" w:rsidRDefault="00952D7B" w:rsidP="00952D7B">
      <w:pPr>
        <w:rPr>
          <w:b/>
          <w:bCs/>
        </w:rPr>
      </w:pPr>
      <w:r w:rsidRPr="00952D7B">
        <w:rPr>
          <w:b/>
          <w:bCs/>
        </w:rPr>
        <w:t>Santa Clara, CA 95050</w:t>
      </w:r>
    </w:p>
    <w:p w14:paraId="6EEE860E" w14:textId="77777777" w:rsidR="00952D7B" w:rsidRDefault="00952D7B" w:rsidP="00952D7B">
      <w:pPr>
        <w:rPr>
          <w:b/>
          <w:bCs/>
        </w:rPr>
      </w:pPr>
      <w:r w:rsidRPr="00952D7B">
        <w:rPr>
          <w:b/>
          <w:bCs/>
        </w:rPr>
        <w:t>United States</w:t>
      </w:r>
    </w:p>
    <w:p w14:paraId="21355008" w14:textId="77777777" w:rsidR="00BA2619" w:rsidRDefault="00BA2619" w:rsidP="00952D7B">
      <w:pPr>
        <w:rPr>
          <w:b/>
          <w:bCs/>
        </w:rPr>
      </w:pPr>
    </w:p>
    <w:p w14:paraId="7E96E036" w14:textId="5868028B" w:rsidR="00BA2619" w:rsidRDefault="00BA2619" w:rsidP="00952D7B">
      <w:r>
        <w:rPr>
          <w:b/>
          <w:bCs/>
        </w:rPr>
        <w:t xml:space="preserve">Google map link: </w:t>
      </w:r>
      <w:hyperlink r:id="rId12" w:history="1">
        <w:r w:rsidRPr="00BA2619">
          <w:rPr>
            <w:rStyle w:val="Hyperlink"/>
            <w:color w:val="0070C0"/>
          </w:rPr>
          <w:t>https://maps.app.goo.gl/5ZMeGeuLjKzQjNcJ9</w:t>
        </w:r>
      </w:hyperlink>
    </w:p>
    <w:p w14:paraId="77FD4D37" w14:textId="77777777" w:rsidR="00BA2619" w:rsidRDefault="00BA2619" w:rsidP="00952D7B">
      <w:pPr>
        <w:rPr>
          <w:b/>
          <w:bCs/>
        </w:rPr>
      </w:pPr>
    </w:p>
    <w:p w14:paraId="589C1DC5" w14:textId="77777777" w:rsidR="00952D7B" w:rsidRPr="003C5094" w:rsidRDefault="00952D7B" w:rsidP="00952D7B">
      <w:r w:rsidRPr="003C5094">
        <w:rPr>
          <w:b/>
          <w:bCs/>
        </w:rPr>
        <w:t>Check-in time:</w:t>
      </w:r>
      <w:r w:rsidRPr="003C5094">
        <w:t xml:space="preserve"> After 3:00 PM</w:t>
      </w:r>
    </w:p>
    <w:p w14:paraId="782EFA9C" w14:textId="77777777" w:rsidR="00952D7B" w:rsidRPr="003C5094" w:rsidRDefault="00952D7B" w:rsidP="00952D7B">
      <w:r w:rsidRPr="003C5094">
        <w:rPr>
          <w:b/>
          <w:bCs/>
        </w:rPr>
        <w:t>Check-out time:</w:t>
      </w:r>
      <w:r w:rsidRPr="003C5094">
        <w:t xml:space="preserve"> Till 12:00 AM</w:t>
      </w:r>
    </w:p>
    <w:p w14:paraId="68F39AAB" w14:textId="77777777" w:rsidR="002660D0" w:rsidRDefault="002660D0" w:rsidP="00952D7B"/>
    <w:p w14:paraId="3D513007" w14:textId="18CF6F75" w:rsidR="00952D7B" w:rsidRPr="003C5094" w:rsidRDefault="00952D7B" w:rsidP="00952D7B">
      <w:r w:rsidRPr="003C5094">
        <w:t xml:space="preserve">Please feel free to arrive </w:t>
      </w:r>
      <w:r w:rsidR="00E173EF" w:rsidRPr="003C5094">
        <w:t>any time</w:t>
      </w:r>
      <w:r w:rsidRPr="003C5094">
        <w:t xml:space="preserve"> after this. The home will be ready for you!</w:t>
      </w:r>
    </w:p>
    <w:p w14:paraId="7A069A59" w14:textId="77777777" w:rsidR="00685B4E" w:rsidRDefault="00685B4E" w:rsidP="005854DB"/>
    <w:p w14:paraId="6A5C4B4E" w14:textId="39BAC8D5" w:rsidR="00685B4E" w:rsidRPr="009355C2" w:rsidRDefault="00952D7B" w:rsidP="009355C2">
      <w:pPr>
        <w:pStyle w:val="Heading1"/>
      </w:pPr>
      <w:r w:rsidRPr="003C5094">
        <w:rPr>
          <w:bCs/>
          <w:sz w:val="32"/>
        </w:rPr>
        <w:t>Parking</w:t>
      </w:r>
    </w:p>
    <w:p w14:paraId="79D1F626" w14:textId="77777777" w:rsidR="00952D7B" w:rsidRDefault="00952D7B" w:rsidP="00952D7B">
      <w:r w:rsidRPr="003C5094">
        <w:t>Free parking is available in the driveway directly in front of the house. If it's full, you can also park on the street — no permit required.</w:t>
      </w:r>
    </w:p>
    <w:p w14:paraId="56841A14" w14:textId="77777777" w:rsidR="00685B4E" w:rsidRDefault="00685B4E" w:rsidP="005854DB"/>
    <w:p w14:paraId="197A39A6" w14:textId="77777777" w:rsidR="00952D7B" w:rsidRDefault="00952D7B" w:rsidP="005854DB"/>
    <w:p w14:paraId="24E94650" w14:textId="0D798245" w:rsidR="00685B4E" w:rsidRDefault="00952D7B" w:rsidP="009355C2">
      <w:pPr>
        <w:pStyle w:val="Heading1"/>
      </w:pPr>
      <w:r w:rsidRPr="001D4385">
        <w:rPr>
          <w:bCs/>
        </w:rPr>
        <w:t>Accessing the Property</w:t>
      </w:r>
    </w:p>
    <w:p w14:paraId="363F6450" w14:textId="77777777" w:rsidR="00952D7B" w:rsidRPr="001D4385" w:rsidRDefault="00952D7B" w:rsidP="00952D7B">
      <w:r w:rsidRPr="001D4385">
        <w:t>We utilize a secure keypad lock for easy, contactless entry throughout your stay.</w:t>
      </w:r>
    </w:p>
    <w:p w14:paraId="38F81BEB" w14:textId="77777777" w:rsidR="00952D7B" w:rsidRPr="001D4385" w:rsidRDefault="00952D7B" w:rsidP="00952D7B">
      <w:pPr>
        <w:numPr>
          <w:ilvl w:val="0"/>
          <w:numId w:val="47"/>
        </w:numPr>
        <w:spacing w:before="0" w:after="160" w:line="278" w:lineRule="auto"/>
      </w:pPr>
      <w:r w:rsidRPr="001D4385">
        <w:rPr>
          <w:b/>
          <w:bCs/>
        </w:rPr>
        <w:t>Location:</w:t>
      </w:r>
      <w:r w:rsidRPr="001D4385">
        <w:t xml:space="preserve"> The keypad is located on the [front door / side entrance].</w:t>
      </w:r>
    </w:p>
    <w:p w14:paraId="2153CB75" w14:textId="77777777" w:rsidR="00952D7B" w:rsidRPr="001D4385" w:rsidRDefault="00952D7B" w:rsidP="00952D7B">
      <w:pPr>
        <w:numPr>
          <w:ilvl w:val="0"/>
          <w:numId w:val="47"/>
        </w:numPr>
        <w:spacing w:before="0" w:after="160" w:line="278" w:lineRule="auto"/>
      </w:pPr>
      <w:r w:rsidRPr="001D4385">
        <w:rPr>
          <w:b/>
          <w:bCs/>
        </w:rPr>
        <w:t>Your Unique Access Code:</w:t>
      </w:r>
      <w:r w:rsidRPr="001D4385">
        <w:t xml:space="preserve"> </w:t>
      </w:r>
      <w:r w:rsidRPr="001D4385">
        <w:rPr>
          <w:b/>
          <w:bCs/>
        </w:rPr>
        <w:t>[Insert Code, e.g., 4321]</w:t>
      </w:r>
    </w:p>
    <w:p w14:paraId="26B10D1D" w14:textId="77777777" w:rsidR="00952D7B" w:rsidRPr="001D4385" w:rsidRDefault="00952D7B" w:rsidP="00952D7B">
      <w:pPr>
        <w:numPr>
          <w:ilvl w:val="0"/>
          <w:numId w:val="47"/>
        </w:numPr>
        <w:spacing w:before="0" w:after="160" w:line="278" w:lineRule="auto"/>
      </w:pPr>
      <w:r w:rsidRPr="001D4385">
        <w:rPr>
          <w:b/>
          <w:bCs/>
        </w:rPr>
        <w:t>To Unlock:</w:t>
      </w:r>
      <w:r w:rsidRPr="001D4385">
        <w:t xml:space="preserve"> Enter your 4-digit code, then press the </w:t>
      </w:r>
      <w:r w:rsidRPr="001D4385">
        <w:rPr>
          <w:b/>
          <w:bCs/>
        </w:rPr>
        <w:t>[✓ or Lock symbol]</w:t>
      </w:r>
      <w:r w:rsidRPr="001D4385">
        <w:t xml:space="preserve"> button. Wait for the beep, and turn the handle.</w:t>
      </w:r>
    </w:p>
    <w:p w14:paraId="7150E18E" w14:textId="77777777" w:rsidR="00952D7B" w:rsidRDefault="00952D7B" w:rsidP="00952D7B">
      <w:pPr>
        <w:numPr>
          <w:ilvl w:val="0"/>
          <w:numId w:val="47"/>
        </w:numPr>
        <w:spacing w:before="0" w:after="160" w:line="278" w:lineRule="auto"/>
      </w:pPr>
      <w:r w:rsidRPr="001D4385">
        <w:rPr>
          <w:b/>
          <w:bCs/>
        </w:rPr>
        <w:t>To Lock:</w:t>
      </w:r>
      <w:r w:rsidRPr="001D4385">
        <w:t xml:space="preserve"> When leaving, simply pull the door shut and press the </w:t>
      </w:r>
      <w:r w:rsidRPr="001D4385">
        <w:rPr>
          <w:b/>
          <w:bCs/>
        </w:rPr>
        <w:t>[✓ or Lock symbol]</w:t>
      </w:r>
      <w:r w:rsidRPr="001D4385">
        <w:t xml:space="preserve"> button to secure the deadbolt.</w:t>
      </w:r>
    </w:p>
    <w:p w14:paraId="246BF2FD" w14:textId="77777777" w:rsidR="00952D7B" w:rsidRDefault="00952D7B" w:rsidP="00952D7B">
      <w:r>
        <w:t xml:space="preserve">    </w:t>
      </w:r>
    </w:p>
    <w:p w14:paraId="1ABB0BA6" w14:textId="33FDA33C" w:rsidR="00952D7B" w:rsidRPr="003C5094" w:rsidRDefault="00952D7B" w:rsidP="00952D7B">
      <w:r w:rsidRPr="003C5094">
        <w:rPr>
          <w:b/>
          <w:bCs/>
        </w:rPr>
        <w:t>Security Info</w:t>
      </w:r>
    </w:p>
    <w:p w14:paraId="14BAA9C9" w14:textId="77777777" w:rsidR="00952D7B" w:rsidRPr="003C5094" w:rsidRDefault="00952D7B" w:rsidP="00952D7B">
      <w:pPr>
        <w:numPr>
          <w:ilvl w:val="0"/>
          <w:numId w:val="46"/>
        </w:numPr>
        <w:spacing w:before="0" w:after="160" w:line="278" w:lineRule="auto"/>
      </w:pPr>
      <w:r w:rsidRPr="003C5094">
        <w:t>For your safety and peace of mind, the property is equipped with:</w:t>
      </w:r>
    </w:p>
    <w:p w14:paraId="58104CA0" w14:textId="77777777" w:rsidR="00952D7B" w:rsidRPr="003C5094" w:rsidRDefault="00952D7B" w:rsidP="00952D7B">
      <w:pPr>
        <w:numPr>
          <w:ilvl w:val="0"/>
          <w:numId w:val="46"/>
        </w:numPr>
        <w:spacing w:before="0" w:after="160" w:line="278" w:lineRule="auto"/>
      </w:pPr>
      <w:r w:rsidRPr="003C5094">
        <w:t>A Ring doorbell camera at the front entrance (outdoor only)</w:t>
      </w:r>
    </w:p>
    <w:p w14:paraId="04587058" w14:textId="77777777" w:rsidR="00952D7B" w:rsidRPr="003C5094" w:rsidRDefault="00952D7B" w:rsidP="00952D7B">
      <w:pPr>
        <w:numPr>
          <w:ilvl w:val="0"/>
          <w:numId w:val="46"/>
        </w:numPr>
        <w:spacing w:before="0" w:after="160" w:line="278" w:lineRule="auto"/>
      </w:pPr>
      <w:r w:rsidRPr="003C5094">
        <w:t>Smoke and carbon monoxide detectors in all main areas</w:t>
      </w:r>
    </w:p>
    <w:p w14:paraId="4FDA87C1" w14:textId="77777777" w:rsidR="00952D7B" w:rsidRPr="003C5094" w:rsidRDefault="00952D7B" w:rsidP="00952D7B">
      <w:pPr>
        <w:numPr>
          <w:ilvl w:val="0"/>
          <w:numId w:val="46"/>
        </w:numPr>
        <w:spacing w:before="0" w:after="160" w:line="278" w:lineRule="auto"/>
      </w:pPr>
      <w:r w:rsidRPr="003C5094">
        <w:t>A first aid kit located under the kitchen sink</w:t>
      </w:r>
    </w:p>
    <w:p w14:paraId="0D96E244" w14:textId="77777777" w:rsidR="00952D7B" w:rsidRPr="003C5094" w:rsidRDefault="00952D7B" w:rsidP="00952D7B">
      <w:pPr>
        <w:numPr>
          <w:ilvl w:val="0"/>
          <w:numId w:val="46"/>
        </w:numPr>
        <w:spacing w:before="0" w:after="160" w:line="278" w:lineRule="auto"/>
      </w:pPr>
      <w:r w:rsidRPr="003C5094">
        <w:t>Please lock the doors whenever you leave the property.</w:t>
      </w:r>
    </w:p>
    <w:p w14:paraId="1EDA4FB5" w14:textId="77777777" w:rsidR="009355C2" w:rsidRDefault="009355C2" w:rsidP="009355C2"/>
    <w:p w14:paraId="3830A40D" w14:textId="221C69D7" w:rsidR="00685B4E" w:rsidRPr="00685B4E" w:rsidRDefault="00952D7B" w:rsidP="009355C2">
      <w:pPr>
        <w:pStyle w:val="Heading1"/>
      </w:pPr>
      <w:r w:rsidRPr="00952D7B">
        <w:t>Wi-fi</w:t>
      </w:r>
      <w:r>
        <w:t>/ Internet</w:t>
      </w:r>
    </w:p>
    <w:p w14:paraId="583E23AA" w14:textId="77777777" w:rsidR="00952D7B" w:rsidRPr="003C5094" w:rsidRDefault="00952D7B" w:rsidP="00952D7B">
      <w:r w:rsidRPr="003C5094">
        <w:t>Stay connected during your stay!</w:t>
      </w:r>
    </w:p>
    <w:p w14:paraId="62EB1349" w14:textId="77777777" w:rsidR="00952D7B" w:rsidRPr="003C5094" w:rsidRDefault="00952D7B" w:rsidP="00952D7B">
      <w:r w:rsidRPr="003C5094">
        <w:t>Network Name (SSID):</w:t>
      </w:r>
      <w:r>
        <w:t xml:space="preserve"> </w:t>
      </w:r>
      <w:r w:rsidRPr="003C5094">
        <w:rPr>
          <w:b/>
          <w:bCs/>
        </w:rPr>
        <w:t>SunnyRetreat_Guest</w:t>
      </w:r>
    </w:p>
    <w:p w14:paraId="6F4FD240" w14:textId="77777777" w:rsidR="00952D7B" w:rsidRDefault="00952D7B" w:rsidP="00952D7B">
      <w:pPr>
        <w:rPr>
          <w:b/>
          <w:bCs/>
        </w:rPr>
      </w:pPr>
      <w:r w:rsidRPr="003C5094">
        <w:t>Password:</w:t>
      </w:r>
      <w:r>
        <w:t xml:space="preserve"> </w:t>
      </w:r>
      <w:r w:rsidRPr="003C5094">
        <w:rPr>
          <w:b/>
          <w:bCs/>
        </w:rPr>
        <w:t>WelcomeHome2024</w:t>
      </w:r>
    </w:p>
    <w:p w14:paraId="3947AB4A" w14:textId="77777777" w:rsidR="00952D7B" w:rsidRPr="003C5094" w:rsidRDefault="00952D7B" w:rsidP="00952D7B"/>
    <w:p w14:paraId="02764EB1" w14:textId="6BBFA699" w:rsidR="009355C2" w:rsidRDefault="00952D7B" w:rsidP="009355C2">
      <w:r w:rsidRPr="003C5094">
        <w:t>The signal is strongest in the living room and kitchen area. If you experience any issues, feel free to message me — I'm happy to help!</w:t>
      </w:r>
    </w:p>
    <w:p w14:paraId="765E30A1" w14:textId="77777777" w:rsidR="00952D7B" w:rsidRDefault="00952D7B" w:rsidP="009355C2"/>
    <w:p w14:paraId="4146A4D0" w14:textId="77777777" w:rsidR="00952D7B" w:rsidRDefault="00952D7B" w:rsidP="009355C2"/>
    <w:p w14:paraId="0FB58271" w14:textId="74957990" w:rsidR="00685B4E" w:rsidRPr="00685B4E" w:rsidRDefault="00952D7B" w:rsidP="006F38DB">
      <w:pPr>
        <w:pStyle w:val="Heading1"/>
      </w:pPr>
      <w:r>
        <w:rPr>
          <w:bCs/>
          <w:sz w:val="32"/>
        </w:rPr>
        <w:lastRenderedPageBreak/>
        <w:t>C</w:t>
      </w:r>
      <w:r w:rsidRPr="003C5094">
        <w:rPr>
          <w:bCs/>
          <w:sz w:val="32"/>
        </w:rPr>
        <w:t>ontact details</w:t>
      </w:r>
    </w:p>
    <w:p w14:paraId="38829D1C" w14:textId="77777777" w:rsidR="00952D7B" w:rsidRPr="003C5094" w:rsidRDefault="00952D7B" w:rsidP="00952D7B">
      <w:r w:rsidRPr="003C5094">
        <w:t>If you need anything during your stay, don’t hesitate to reach out!</w:t>
      </w:r>
    </w:p>
    <w:p w14:paraId="05D1FD7D" w14:textId="77777777" w:rsidR="00952D7B" w:rsidRPr="003C5094" w:rsidRDefault="00952D7B" w:rsidP="00952D7B">
      <w:r w:rsidRPr="003C5094">
        <w:rPr>
          <w:b/>
          <w:bCs/>
        </w:rPr>
        <w:t>Host Name:</w:t>
      </w:r>
      <w:r w:rsidRPr="003C5094">
        <w:t xml:space="preserve"> Sarah Miller</w:t>
      </w:r>
    </w:p>
    <w:p w14:paraId="63F64E5E" w14:textId="77777777" w:rsidR="00952D7B" w:rsidRPr="003C5094" w:rsidRDefault="00952D7B" w:rsidP="00952D7B">
      <w:r w:rsidRPr="003C5094">
        <w:rPr>
          <w:b/>
          <w:bCs/>
        </w:rPr>
        <w:t>Phone:</w:t>
      </w:r>
      <w:r w:rsidRPr="003C5094">
        <w:t xml:space="preserve"> +1 (555) 123-4567</w:t>
      </w:r>
    </w:p>
    <w:p w14:paraId="7B29618F" w14:textId="77777777" w:rsidR="00952D7B" w:rsidRPr="003C5094" w:rsidRDefault="00952D7B" w:rsidP="00952D7B">
      <w:r w:rsidRPr="003C5094">
        <w:rPr>
          <w:b/>
          <w:bCs/>
        </w:rPr>
        <w:t>Email:</w:t>
      </w:r>
      <w:r w:rsidRPr="003C5094">
        <w:t xml:space="preserve"> sarah.hosting@email.com</w:t>
      </w:r>
    </w:p>
    <w:p w14:paraId="7D909CFD" w14:textId="77777777" w:rsidR="00952D7B" w:rsidRPr="003C5094" w:rsidRDefault="00952D7B" w:rsidP="00952D7B">
      <w:r w:rsidRPr="003C5094">
        <w:rPr>
          <w:b/>
          <w:bCs/>
        </w:rPr>
        <w:t>Airbnb Messaging:</w:t>
      </w:r>
      <w:r w:rsidRPr="003C5094">
        <w:t xml:space="preserve"> Preferred for fastest response</w:t>
      </w:r>
    </w:p>
    <w:p w14:paraId="2FE3816F" w14:textId="77777777" w:rsidR="00952D7B" w:rsidRPr="003C5094" w:rsidRDefault="00952D7B" w:rsidP="00952D7B">
      <w:r w:rsidRPr="003C5094">
        <w:t xml:space="preserve">I’m available daily between </w:t>
      </w:r>
      <w:r w:rsidRPr="003C5094">
        <w:rPr>
          <w:b/>
          <w:bCs/>
        </w:rPr>
        <w:t>8:00 AM – 10:00 PM</w:t>
      </w:r>
      <w:r w:rsidRPr="003C5094">
        <w:t xml:space="preserve"> for any questions or issues. In case of emergencies outside of those hours, please call or text.</w:t>
      </w:r>
    </w:p>
    <w:p w14:paraId="589624A7" w14:textId="77777777" w:rsidR="009355C2" w:rsidRDefault="009355C2" w:rsidP="009355C2"/>
    <w:p w14:paraId="13090572" w14:textId="05E165AE" w:rsidR="00685B4E" w:rsidRDefault="00952D7B" w:rsidP="006F38DB">
      <w:pPr>
        <w:pStyle w:val="Heading1"/>
      </w:pPr>
      <w:r w:rsidRPr="003C5094">
        <w:rPr>
          <w:bCs/>
        </w:rPr>
        <w:t>Emergency Contacts</w:t>
      </w:r>
    </w:p>
    <w:p w14:paraId="00288101" w14:textId="0F29E854" w:rsidR="00952D7B" w:rsidRDefault="00952D7B" w:rsidP="00952D7B">
      <w:r w:rsidRPr="003C5094">
        <w:t>In case of an emergency, please use the numbers below</w:t>
      </w:r>
      <w:r>
        <w:t>.</w:t>
      </w:r>
    </w:p>
    <w:p w14:paraId="47243EBB" w14:textId="77777777" w:rsidR="00952D7B" w:rsidRPr="003C5094" w:rsidRDefault="00952D7B" w:rsidP="00952D7B">
      <w:r w:rsidRPr="003C5094">
        <w:rPr>
          <w:b/>
          <w:bCs/>
        </w:rPr>
        <w:t>Medical Emergency / Ambulance:</w:t>
      </w:r>
      <w:r w:rsidRPr="003C5094">
        <w:t xml:space="preserve"> 911 (U.S. emergency number)</w:t>
      </w:r>
    </w:p>
    <w:p w14:paraId="548769AB" w14:textId="77777777" w:rsidR="00952D7B" w:rsidRPr="003C5094" w:rsidRDefault="00952D7B" w:rsidP="00952D7B">
      <w:r w:rsidRPr="003C5094">
        <w:rPr>
          <w:b/>
          <w:bCs/>
        </w:rPr>
        <w:t>Fire Department:</w:t>
      </w:r>
      <w:r w:rsidRPr="003C5094">
        <w:t xml:space="preserve"> 911</w:t>
      </w:r>
    </w:p>
    <w:p w14:paraId="69EDA7E0" w14:textId="77777777" w:rsidR="00952D7B" w:rsidRDefault="00952D7B" w:rsidP="00952D7B">
      <w:r w:rsidRPr="003C5094">
        <w:rPr>
          <w:b/>
          <w:bCs/>
        </w:rPr>
        <w:t>Police (non-emergency):</w:t>
      </w:r>
      <w:r w:rsidRPr="003C5094">
        <w:t xml:space="preserve"> (555) 765-4321</w:t>
      </w:r>
    </w:p>
    <w:p w14:paraId="0CC39433" w14:textId="77777777" w:rsidR="00952D7B" w:rsidRPr="003C5094" w:rsidRDefault="00952D7B" w:rsidP="00952D7B"/>
    <w:p w14:paraId="3B9175FB" w14:textId="77777777" w:rsidR="00952D7B" w:rsidRPr="003C5094" w:rsidRDefault="00952D7B" w:rsidP="00952D7B">
      <w:r w:rsidRPr="003C5094">
        <w:rPr>
          <w:b/>
          <w:bCs/>
        </w:rPr>
        <w:t>Nearest Hospital:</w:t>
      </w:r>
    </w:p>
    <w:p w14:paraId="5667FB2B" w14:textId="77777777" w:rsidR="00952D7B" w:rsidRPr="003C5094" w:rsidRDefault="00952D7B" w:rsidP="00952D7B">
      <w:r w:rsidRPr="003C5094">
        <w:t>Sunny Valley Medical Center</w:t>
      </w:r>
    </w:p>
    <w:p w14:paraId="6E1B8A6B" w14:textId="77777777" w:rsidR="00952D7B" w:rsidRPr="003C5094" w:rsidRDefault="00952D7B" w:rsidP="00952D7B">
      <w:r w:rsidRPr="003C5094">
        <w:t>123 Wellness Ave, Santa Clara, CA</w:t>
      </w:r>
    </w:p>
    <w:p w14:paraId="319A16FE" w14:textId="77777777" w:rsidR="00952D7B" w:rsidRPr="003C5094" w:rsidRDefault="00952D7B" w:rsidP="00952D7B">
      <w:r w:rsidRPr="003C5094">
        <w:t>(555) 111-2233  Open 24/7</w:t>
      </w:r>
    </w:p>
    <w:p w14:paraId="7F70EC4E" w14:textId="77777777" w:rsidR="00952D7B" w:rsidRPr="003C5094" w:rsidRDefault="00952D7B" w:rsidP="00952D7B"/>
    <w:p w14:paraId="2A266AF7" w14:textId="77777777" w:rsidR="00952D7B" w:rsidRPr="003C5094" w:rsidRDefault="00952D7B" w:rsidP="00952D7B">
      <w:r w:rsidRPr="003C5094">
        <w:t>Stay safe — and remember,</w:t>
      </w:r>
    </w:p>
    <w:p w14:paraId="1EE25EAC" w14:textId="77777777" w:rsidR="00952D7B" w:rsidRDefault="00952D7B" w:rsidP="00952D7B">
      <w:r w:rsidRPr="003C5094">
        <w:t>I’m just a message away if you need anything!</w:t>
      </w:r>
    </w:p>
    <w:p w14:paraId="0F92A2E4" w14:textId="77777777" w:rsidR="00952D7B" w:rsidRPr="003C5094" w:rsidRDefault="00952D7B" w:rsidP="00952D7B"/>
    <w:p w14:paraId="12342518" w14:textId="113FBBFE" w:rsidR="00685B4E" w:rsidRDefault="00952D7B" w:rsidP="002955AB">
      <w:pPr>
        <w:pStyle w:val="Heading1"/>
      </w:pPr>
      <w:r>
        <w:rPr>
          <w:bCs/>
          <w:sz w:val="32"/>
        </w:rPr>
        <w:lastRenderedPageBreak/>
        <w:t>H</w:t>
      </w:r>
      <w:r w:rsidRPr="003C5094">
        <w:rPr>
          <w:bCs/>
          <w:sz w:val="32"/>
        </w:rPr>
        <w:t>ouse guide</w:t>
      </w:r>
    </w:p>
    <w:tbl>
      <w:tblPr>
        <w:tblW w:w="97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3"/>
        <w:gridCol w:w="4943"/>
      </w:tblGrid>
      <w:tr w:rsidR="00952D7B" w:rsidRPr="003C5094" w14:paraId="4161EA0E" w14:textId="77777777" w:rsidTr="002D5708">
        <w:tc>
          <w:tcPr>
            <w:tcW w:w="0" w:type="auto"/>
            <w:tcBorders>
              <w:right w:val="dotted" w:sz="8" w:space="0" w:color="999999"/>
            </w:tcBorders>
            <w:tcMar>
              <w:top w:w="387" w:type="dxa"/>
              <w:left w:w="387" w:type="dxa"/>
              <w:bottom w:w="387" w:type="dxa"/>
              <w:right w:w="387" w:type="dxa"/>
            </w:tcMar>
            <w:hideMark/>
          </w:tcPr>
          <w:p w14:paraId="147E1B04" w14:textId="77777777" w:rsidR="00952D7B" w:rsidRPr="003C5094" w:rsidRDefault="00952D7B" w:rsidP="002D5708">
            <w:r w:rsidRPr="003C5094">
              <w:rPr>
                <w:b/>
                <w:bCs/>
              </w:rPr>
              <w:t>Entry &amp; Locks</w:t>
            </w:r>
          </w:p>
          <w:p w14:paraId="44DF1CE7" w14:textId="77777777" w:rsidR="00952D7B" w:rsidRPr="003C5094" w:rsidRDefault="00952D7B" w:rsidP="00952D7B">
            <w:pPr>
              <w:numPr>
                <w:ilvl w:val="0"/>
                <w:numId w:val="48"/>
              </w:numPr>
              <w:spacing w:before="0" w:after="160" w:line="278" w:lineRule="auto"/>
            </w:pPr>
            <w:r w:rsidRPr="003C5094">
              <w:t>Use your personal code or the key from the lockbox.</w:t>
            </w:r>
          </w:p>
          <w:p w14:paraId="3E64A974" w14:textId="77777777" w:rsidR="00952D7B" w:rsidRPr="003C5094" w:rsidRDefault="00952D7B" w:rsidP="00952D7B">
            <w:pPr>
              <w:numPr>
                <w:ilvl w:val="0"/>
                <w:numId w:val="48"/>
              </w:numPr>
              <w:spacing w:before="0" w:after="160" w:line="278" w:lineRule="auto"/>
            </w:pPr>
            <w:r w:rsidRPr="003C5094">
              <w:t>Please lock all doors and windows when leaving the house.</w:t>
            </w:r>
          </w:p>
          <w:p w14:paraId="36C59152" w14:textId="77777777" w:rsidR="00952D7B" w:rsidRPr="003C5094" w:rsidRDefault="00952D7B" w:rsidP="002D5708"/>
          <w:p w14:paraId="5464C9E2" w14:textId="77777777" w:rsidR="00952D7B" w:rsidRPr="003C5094" w:rsidRDefault="00952D7B" w:rsidP="002D5708">
            <w:r w:rsidRPr="003C5094">
              <w:rPr>
                <w:b/>
                <w:bCs/>
              </w:rPr>
              <w:t>Heating &amp; Cooling</w:t>
            </w:r>
          </w:p>
          <w:p w14:paraId="39A1CDCD" w14:textId="77777777" w:rsidR="00952D7B" w:rsidRPr="003C5094" w:rsidRDefault="00952D7B" w:rsidP="00952D7B">
            <w:pPr>
              <w:numPr>
                <w:ilvl w:val="0"/>
                <w:numId w:val="49"/>
              </w:numPr>
              <w:spacing w:before="0" w:after="160" w:line="278" w:lineRule="auto"/>
            </w:pPr>
            <w:r w:rsidRPr="003C5094">
              <w:t>The thermostat is located in the hallway.</w:t>
            </w:r>
          </w:p>
          <w:p w14:paraId="0F60FE21" w14:textId="77777777" w:rsidR="00952D7B" w:rsidRPr="003C5094" w:rsidRDefault="00952D7B" w:rsidP="00952D7B">
            <w:pPr>
              <w:numPr>
                <w:ilvl w:val="0"/>
                <w:numId w:val="49"/>
              </w:numPr>
              <w:spacing w:before="0" w:after="160" w:line="278" w:lineRule="auto"/>
            </w:pPr>
            <w:r w:rsidRPr="003C5094">
              <w:t>In summer, feel free to use the fans stored in the bedroom closet.</w:t>
            </w:r>
          </w:p>
          <w:p w14:paraId="1701E480" w14:textId="77777777" w:rsidR="00952D7B" w:rsidRPr="003C5094" w:rsidRDefault="00952D7B" w:rsidP="00952D7B">
            <w:pPr>
              <w:numPr>
                <w:ilvl w:val="0"/>
                <w:numId w:val="49"/>
              </w:numPr>
              <w:spacing w:before="0" w:after="160" w:line="278" w:lineRule="auto"/>
            </w:pPr>
            <w:r w:rsidRPr="003C5094">
              <w:t>Please turn off AC/heating when you check out.</w:t>
            </w:r>
          </w:p>
          <w:p w14:paraId="3EA7B1EE" w14:textId="77777777" w:rsidR="00952D7B" w:rsidRPr="003C5094" w:rsidRDefault="00952D7B" w:rsidP="002D5708"/>
          <w:p w14:paraId="4261D07A" w14:textId="77777777" w:rsidR="00952D7B" w:rsidRPr="003C5094" w:rsidRDefault="00952D7B" w:rsidP="002D5708">
            <w:r w:rsidRPr="003C5094">
              <w:rPr>
                <w:b/>
                <w:bCs/>
              </w:rPr>
              <w:t>TV &amp; Streaming</w:t>
            </w:r>
          </w:p>
          <w:p w14:paraId="3D87AA11" w14:textId="77777777" w:rsidR="00952D7B" w:rsidRPr="003C5094" w:rsidRDefault="00952D7B" w:rsidP="00952D7B">
            <w:pPr>
              <w:numPr>
                <w:ilvl w:val="0"/>
                <w:numId w:val="50"/>
              </w:numPr>
              <w:spacing w:before="0" w:after="160" w:line="278" w:lineRule="auto"/>
            </w:pPr>
            <w:r w:rsidRPr="003C5094">
              <w:t>Use the remote to turn on the Smart TV in the living room.</w:t>
            </w:r>
          </w:p>
          <w:p w14:paraId="18942E89" w14:textId="77777777" w:rsidR="00952D7B" w:rsidRPr="003C5094" w:rsidRDefault="00952D7B" w:rsidP="00952D7B">
            <w:pPr>
              <w:numPr>
                <w:ilvl w:val="0"/>
                <w:numId w:val="50"/>
              </w:numPr>
              <w:spacing w:before="0" w:after="160" w:line="278" w:lineRule="auto"/>
            </w:pPr>
            <w:r w:rsidRPr="003C5094">
              <w:t>Log in to your own Netflix, Hulu, or YouTube accounts.</w:t>
            </w:r>
          </w:p>
          <w:p w14:paraId="07CA07E1" w14:textId="77777777" w:rsidR="00952D7B" w:rsidRPr="003C5094" w:rsidRDefault="00952D7B" w:rsidP="00952D7B">
            <w:pPr>
              <w:numPr>
                <w:ilvl w:val="0"/>
                <w:numId w:val="50"/>
              </w:numPr>
              <w:spacing w:before="0" w:after="160" w:line="278" w:lineRule="auto"/>
            </w:pPr>
            <w:r w:rsidRPr="003C5094">
              <w:t>Don’t forget to log out before checking out!</w:t>
            </w:r>
          </w:p>
        </w:tc>
        <w:tc>
          <w:tcPr>
            <w:tcW w:w="0" w:type="auto"/>
            <w:tcBorders>
              <w:left w:val="dotted" w:sz="8" w:space="0" w:color="999999"/>
            </w:tcBorders>
            <w:tcMar>
              <w:top w:w="387" w:type="dxa"/>
              <w:left w:w="387" w:type="dxa"/>
              <w:bottom w:w="387" w:type="dxa"/>
              <w:right w:w="387" w:type="dxa"/>
            </w:tcMar>
            <w:hideMark/>
          </w:tcPr>
          <w:p w14:paraId="6C9CE880" w14:textId="77777777" w:rsidR="00952D7B" w:rsidRPr="003C5094" w:rsidRDefault="00952D7B" w:rsidP="002D5708">
            <w:r w:rsidRPr="003C5094">
              <w:rPr>
                <w:b/>
                <w:bCs/>
              </w:rPr>
              <w:t>Kitchen &amp; Appliances</w:t>
            </w:r>
          </w:p>
          <w:p w14:paraId="5A906551" w14:textId="77777777" w:rsidR="00952D7B" w:rsidRPr="003C5094" w:rsidRDefault="00952D7B" w:rsidP="00952D7B">
            <w:pPr>
              <w:numPr>
                <w:ilvl w:val="0"/>
                <w:numId w:val="51"/>
              </w:numPr>
              <w:spacing w:before="0" w:after="160" w:line="278" w:lineRule="auto"/>
            </w:pPr>
            <w:r w:rsidRPr="003C5094">
              <w:t>Trash bags and cleaning supplies are in the pantry.</w:t>
            </w:r>
          </w:p>
          <w:p w14:paraId="708BC723" w14:textId="77777777" w:rsidR="00952D7B" w:rsidRPr="003C5094" w:rsidRDefault="00952D7B" w:rsidP="00952D7B">
            <w:pPr>
              <w:numPr>
                <w:ilvl w:val="0"/>
                <w:numId w:val="51"/>
              </w:numPr>
              <w:spacing w:before="0" w:after="160" w:line="278" w:lineRule="auto"/>
            </w:pPr>
            <w:r w:rsidRPr="003C5094">
              <w:t>Please wash used dishes or load the dishwasher before check-out.</w:t>
            </w:r>
          </w:p>
          <w:p w14:paraId="3D638D70" w14:textId="77777777" w:rsidR="00952D7B" w:rsidRPr="003C5094" w:rsidRDefault="00952D7B" w:rsidP="002D5708"/>
          <w:p w14:paraId="2F35E81E" w14:textId="77777777" w:rsidR="00952D7B" w:rsidRPr="003C5094" w:rsidRDefault="00952D7B" w:rsidP="002D5708">
            <w:r w:rsidRPr="003C5094">
              <w:rPr>
                <w:b/>
                <w:bCs/>
              </w:rPr>
              <w:t>Laundry</w:t>
            </w:r>
          </w:p>
          <w:p w14:paraId="421685FD" w14:textId="77777777" w:rsidR="00952D7B" w:rsidRPr="003C5094" w:rsidRDefault="00952D7B" w:rsidP="00952D7B">
            <w:pPr>
              <w:numPr>
                <w:ilvl w:val="0"/>
                <w:numId w:val="52"/>
              </w:numPr>
              <w:spacing w:before="0" w:after="160" w:line="278" w:lineRule="auto"/>
            </w:pPr>
            <w:r w:rsidRPr="003C5094">
              <w:t>The washer and dryer are located in the utility room.</w:t>
            </w:r>
          </w:p>
          <w:p w14:paraId="751F1280" w14:textId="77777777" w:rsidR="00952D7B" w:rsidRPr="003C5094" w:rsidRDefault="00952D7B" w:rsidP="00952D7B">
            <w:pPr>
              <w:numPr>
                <w:ilvl w:val="0"/>
                <w:numId w:val="52"/>
              </w:numPr>
              <w:spacing w:before="0" w:after="160" w:line="278" w:lineRule="auto"/>
            </w:pPr>
            <w:r w:rsidRPr="003C5094">
              <w:t>Detergent is available above the washer.</w:t>
            </w:r>
          </w:p>
          <w:p w14:paraId="44159F4D" w14:textId="77777777" w:rsidR="00952D7B" w:rsidRPr="003C5094" w:rsidRDefault="00952D7B" w:rsidP="00952D7B">
            <w:pPr>
              <w:numPr>
                <w:ilvl w:val="0"/>
                <w:numId w:val="52"/>
              </w:numPr>
              <w:spacing w:before="0" w:after="160" w:line="278" w:lineRule="auto"/>
            </w:pPr>
            <w:r w:rsidRPr="003C5094">
              <w:t>Feel free to use the drying rack for delicates.</w:t>
            </w:r>
          </w:p>
          <w:p w14:paraId="0C8D2EE8" w14:textId="77777777" w:rsidR="00952D7B" w:rsidRPr="003C5094" w:rsidRDefault="00952D7B" w:rsidP="002D5708"/>
          <w:p w14:paraId="1F4D3D45" w14:textId="77777777" w:rsidR="00952D7B" w:rsidRPr="003C5094" w:rsidRDefault="00952D7B" w:rsidP="002D5708">
            <w:r w:rsidRPr="003C5094">
              <w:rPr>
                <w:b/>
                <w:bCs/>
              </w:rPr>
              <w:t>Outdoor Space</w:t>
            </w:r>
          </w:p>
          <w:p w14:paraId="71344260" w14:textId="77777777" w:rsidR="00952D7B" w:rsidRPr="003C5094" w:rsidRDefault="00952D7B" w:rsidP="00952D7B">
            <w:pPr>
              <w:numPr>
                <w:ilvl w:val="0"/>
                <w:numId w:val="53"/>
              </w:numPr>
              <w:spacing w:before="0" w:after="160" w:line="278" w:lineRule="auto"/>
            </w:pPr>
            <w:r w:rsidRPr="003C5094">
              <w:t>The backyard is yours to enjoy!</w:t>
            </w:r>
          </w:p>
          <w:p w14:paraId="7CE3538F" w14:textId="77777777" w:rsidR="00952D7B" w:rsidRPr="003C5094" w:rsidRDefault="00952D7B" w:rsidP="00952D7B">
            <w:pPr>
              <w:numPr>
                <w:ilvl w:val="0"/>
                <w:numId w:val="53"/>
              </w:numPr>
              <w:spacing w:before="0" w:after="160" w:line="278" w:lineRule="auto"/>
            </w:pPr>
            <w:r w:rsidRPr="003C5094">
              <w:t xml:space="preserve">Quiet hours are from </w:t>
            </w:r>
            <w:r w:rsidRPr="003C5094">
              <w:rPr>
                <w:b/>
                <w:bCs/>
              </w:rPr>
              <w:t>10 PM – 8 AM</w:t>
            </w:r>
            <w:r w:rsidRPr="003C5094">
              <w:t xml:space="preserve"> out of respect for our neighbors.</w:t>
            </w:r>
          </w:p>
          <w:p w14:paraId="38098A5D" w14:textId="77777777" w:rsidR="00952D7B" w:rsidRPr="003C5094" w:rsidRDefault="00952D7B" w:rsidP="002D5708"/>
          <w:p w14:paraId="610DDD89" w14:textId="77777777" w:rsidR="00952D7B" w:rsidRPr="003C5094" w:rsidRDefault="00952D7B" w:rsidP="002D5708">
            <w:r w:rsidRPr="003C5094">
              <w:rPr>
                <w:b/>
                <w:bCs/>
              </w:rPr>
              <w:t>No Smoking</w:t>
            </w:r>
          </w:p>
          <w:p w14:paraId="6BF8C31C" w14:textId="77777777" w:rsidR="00952D7B" w:rsidRPr="003C5094" w:rsidRDefault="00952D7B" w:rsidP="002D5708">
            <w:r w:rsidRPr="003C5094">
              <w:t>This is a non-smoking home.</w:t>
            </w:r>
          </w:p>
        </w:tc>
      </w:tr>
    </w:tbl>
    <w:p w14:paraId="4C4C403C" w14:textId="77777777" w:rsidR="00685B4E" w:rsidRDefault="00685B4E" w:rsidP="002955AB"/>
    <w:p w14:paraId="4D40D24E" w14:textId="77777777" w:rsidR="00952D7B" w:rsidRDefault="00952D7B" w:rsidP="002955AB"/>
    <w:p w14:paraId="4876F35F" w14:textId="77777777" w:rsidR="00952D7B" w:rsidRDefault="00952D7B" w:rsidP="002955AB"/>
    <w:p w14:paraId="7F99197D" w14:textId="77777777" w:rsidR="00952D7B" w:rsidRDefault="00952D7B" w:rsidP="002955AB"/>
    <w:p w14:paraId="24B28060" w14:textId="5F187521" w:rsidR="0041006D" w:rsidRDefault="0041006D" w:rsidP="0041006D">
      <w:pPr>
        <w:pStyle w:val="Heading1"/>
      </w:pPr>
      <w:r>
        <w:rPr>
          <w:bCs/>
          <w:sz w:val="32"/>
        </w:rPr>
        <w:lastRenderedPageBreak/>
        <w:t>H</w:t>
      </w:r>
      <w:r w:rsidRPr="003C5094">
        <w:rPr>
          <w:bCs/>
          <w:sz w:val="32"/>
        </w:rPr>
        <w:t>ouse rules</w:t>
      </w:r>
    </w:p>
    <w:p w14:paraId="29E28170" w14:textId="77777777" w:rsidR="0041006D" w:rsidRPr="003C5094" w:rsidRDefault="0041006D" w:rsidP="0041006D">
      <w:r w:rsidRPr="003C5094">
        <w:t>We’re so happy to host you! To ensure a comfortable stay for everyone, please follow these simple house rules:</w:t>
      </w:r>
    </w:p>
    <w:p w14:paraId="718C61DA" w14:textId="7FF8405F" w:rsidR="0041006D" w:rsidRPr="003C5094" w:rsidRDefault="0041006D" w:rsidP="0041006D">
      <w:pPr>
        <w:numPr>
          <w:ilvl w:val="0"/>
          <w:numId w:val="60"/>
        </w:numPr>
        <w:spacing w:before="0" w:after="160" w:line="278" w:lineRule="auto"/>
        <w:rPr>
          <w:b/>
          <w:bCs/>
        </w:rPr>
      </w:pPr>
      <w:r>
        <w:rPr>
          <w:b/>
          <w:bCs/>
        </w:rPr>
        <w:t xml:space="preserve">     </w:t>
      </w:r>
      <w:r w:rsidRPr="003C5094">
        <w:rPr>
          <w:b/>
          <w:bCs/>
        </w:rPr>
        <w:t>No Smoking Indoors</w:t>
      </w:r>
    </w:p>
    <w:p w14:paraId="3192E2EE" w14:textId="77777777" w:rsidR="0041006D" w:rsidRPr="003C5094" w:rsidRDefault="0041006D" w:rsidP="0041006D">
      <w:r w:rsidRPr="003C5094">
        <w:t>Please do not smoke inside the home. You may smoke outside.</w:t>
      </w:r>
    </w:p>
    <w:p w14:paraId="6B188C51" w14:textId="5D9212F0" w:rsidR="0041006D" w:rsidRPr="003C5094" w:rsidRDefault="0041006D" w:rsidP="0041006D">
      <w:pPr>
        <w:numPr>
          <w:ilvl w:val="0"/>
          <w:numId w:val="60"/>
        </w:numPr>
        <w:spacing w:before="0" w:after="160" w:line="278" w:lineRule="auto"/>
        <w:rPr>
          <w:b/>
          <w:bCs/>
        </w:rPr>
      </w:pPr>
      <w:r>
        <w:rPr>
          <w:b/>
          <w:bCs/>
        </w:rPr>
        <w:t xml:space="preserve">     </w:t>
      </w:r>
      <w:r w:rsidRPr="003C5094">
        <w:rPr>
          <w:b/>
          <w:bCs/>
        </w:rPr>
        <w:t>No Parties or Events</w:t>
      </w:r>
    </w:p>
    <w:p w14:paraId="27CBE0AF" w14:textId="77777777" w:rsidR="0041006D" w:rsidRPr="003C5094" w:rsidRDefault="0041006D" w:rsidP="0041006D">
      <w:r w:rsidRPr="003C5094">
        <w:t>We love celebrations, but please keep gatherings small and quiet.</w:t>
      </w:r>
    </w:p>
    <w:p w14:paraId="53776AB8" w14:textId="6A91F818" w:rsidR="0041006D" w:rsidRPr="003C5094" w:rsidRDefault="0041006D" w:rsidP="0041006D">
      <w:pPr>
        <w:numPr>
          <w:ilvl w:val="0"/>
          <w:numId w:val="60"/>
        </w:numPr>
        <w:spacing w:before="0" w:after="160" w:line="278" w:lineRule="auto"/>
        <w:rPr>
          <w:b/>
          <w:bCs/>
        </w:rPr>
      </w:pPr>
      <w:r>
        <w:rPr>
          <w:b/>
          <w:bCs/>
        </w:rPr>
        <w:t xml:space="preserve">     </w:t>
      </w:r>
      <w:r w:rsidRPr="003C5094">
        <w:rPr>
          <w:b/>
          <w:bCs/>
        </w:rPr>
        <w:t>Quiet Hours: 10:00 PM – 8:00 AM</w:t>
      </w:r>
    </w:p>
    <w:p w14:paraId="27460A2F" w14:textId="77777777" w:rsidR="0041006D" w:rsidRPr="003C5094" w:rsidRDefault="0041006D" w:rsidP="0041006D">
      <w:r w:rsidRPr="003C5094">
        <w:t>Please be mindful of our neighbors during these hours.</w:t>
      </w:r>
    </w:p>
    <w:p w14:paraId="450171C9" w14:textId="3CFFF656" w:rsidR="0041006D" w:rsidRPr="003C5094" w:rsidRDefault="0041006D" w:rsidP="0041006D">
      <w:pPr>
        <w:pStyle w:val="ListParagraph"/>
        <w:numPr>
          <w:ilvl w:val="0"/>
          <w:numId w:val="60"/>
        </w:numPr>
        <w:rPr>
          <w:b/>
          <w:bCs/>
        </w:rPr>
      </w:pPr>
      <w:r>
        <w:rPr>
          <w:b/>
          <w:bCs/>
        </w:rPr>
        <w:t xml:space="preserve">      </w:t>
      </w:r>
      <w:r w:rsidRPr="003C5094">
        <w:rPr>
          <w:b/>
          <w:bCs/>
        </w:rPr>
        <w:t>Pets</w:t>
      </w:r>
    </w:p>
    <w:p w14:paraId="6376F526" w14:textId="77777777" w:rsidR="0041006D" w:rsidRPr="003C5094" w:rsidRDefault="0041006D" w:rsidP="0041006D">
      <w:r w:rsidRPr="003C5094">
        <w:t>Pets are not allowed unless pre-approved in advance.</w:t>
      </w:r>
    </w:p>
    <w:p w14:paraId="65A7976E" w14:textId="30564DB8" w:rsidR="0041006D" w:rsidRPr="0041006D" w:rsidRDefault="0041006D" w:rsidP="0041006D">
      <w:pPr>
        <w:pStyle w:val="ListParagraph"/>
        <w:numPr>
          <w:ilvl w:val="0"/>
          <w:numId w:val="60"/>
        </w:numPr>
        <w:rPr>
          <w:b/>
          <w:bCs/>
        </w:rPr>
      </w:pPr>
      <w:r>
        <w:rPr>
          <w:b/>
          <w:bCs/>
        </w:rPr>
        <w:t xml:space="preserve">      </w:t>
      </w:r>
      <w:r w:rsidRPr="0041006D">
        <w:rPr>
          <w:b/>
          <w:bCs/>
        </w:rPr>
        <w:t>Check-Out Time: 11:00 AM</w:t>
      </w:r>
    </w:p>
    <w:p w14:paraId="696954FD" w14:textId="77777777" w:rsidR="0041006D" w:rsidRPr="003C5094" w:rsidRDefault="0041006D" w:rsidP="0041006D">
      <w:r w:rsidRPr="003C5094">
        <w:t>Please leave the key in the lockbox and ensure the door is locked behind you.</w:t>
      </w:r>
    </w:p>
    <w:p w14:paraId="08EE5BAF" w14:textId="17E9444F" w:rsidR="0041006D" w:rsidRPr="003C5094" w:rsidRDefault="0041006D" w:rsidP="0041006D">
      <w:pPr>
        <w:numPr>
          <w:ilvl w:val="0"/>
          <w:numId w:val="61"/>
        </w:numPr>
        <w:spacing w:before="0" w:after="160" w:line="278" w:lineRule="auto"/>
        <w:rPr>
          <w:b/>
          <w:bCs/>
        </w:rPr>
      </w:pPr>
      <w:r>
        <w:rPr>
          <w:b/>
          <w:bCs/>
        </w:rPr>
        <w:t xml:space="preserve">      </w:t>
      </w:r>
      <w:r w:rsidRPr="003C5094">
        <w:rPr>
          <w:b/>
          <w:bCs/>
        </w:rPr>
        <w:t>Respect the Space</w:t>
      </w:r>
    </w:p>
    <w:p w14:paraId="3B400006" w14:textId="77777777" w:rsidR="0041006D" w:rsidRPr="003C5094" w:rsidRDefault="0041006D" w:rsidP="0041006D">
      <w:r w:rsidRPr="003C5094">
        <w:t>Treat the home with care, and kindly report any damages or issues right away.</w:t>
      </w:r>
    </w:p>
    <w:p w14:paraId="214DA98B" w14:textId="21BD1BB2" w:rsidR="0041006D" w:rsidRPr="003C5094" w:rsidRDefault="0041006D" w:rsidP="0041006D">
      <w:pPr>
        <w:numPr>
          <w:ilvl w:val="0"/>
          <w:numId w:val="62"/>
        </w:numPr>
        <w:spacing w:before="0" w:after="160" w:line="278" w:lineRule="auto"/>
        <w:rPr>
          <w:b/>
          <w:bCs/>
        </w:rPr>
      </w:pPr>
      <w:r>
        <w:rPr>
          <w:b/>
          <w:bCs/>
        </w:rPr>
        <w:t xml:space="preserve">      </w:t>
      </w:r>
      <w:r w:rsidRPr="003C5094">
        <w:rPr>
          <w:b/>
          <w:bCs/>
        </w:rPr>
        <w:t>Trash &amp; Recycling</w:t>
      </w:r>
    </w:p>
    <w:p w14:paraId="3B6DF849" w14:textId="77777777" w:rsidR="0041006D" w:rsidRPr="003C5094" w:rsidRDefault="0041006D" w:rsidP="0041006D">
      <w:r w:rsidRPr="003C5094">
        <w:t>The trash bin is located outside by the garage. Please separate recyclables where possible.</w:t>
      </w:r>
    </w:p>
    <w:p w14:paraId="04DAEA9B" w14:textId="77777777" w:rsidR="0041006D" w:rsidRPr="003C5094" w:rsidRDefault="0041006D" w:rsidP="0041006D"/>
    <w:p w14:paraId="0A16BD33" w14:textId="67FB9348" w:rsidR="006730A0" w:rsidRDefault="0041006D" w:rsidP="0041006D">
      <w:r w:rsidRPr="003C5094">
        <w:t>Thank you for understanding and helping us keep the space comfortable for all our guests!</w:t>
      </w:r>
    </w:p>
    <w:p w14:paraId="394E0DFE" w14:textId="77777777" w:rsidR="006730A0" w:rsidRDefault="006730A0">
      <w:pPr>
        <w:spacing w:before="0" w:after="160" w:line="259" w:lineRule="auto"/>
      </w:pPr>
      <w:r>
        <w:br w:type="page"/>
      </w:r>
    </w:p>
    <w:p w14:paraId="16CBED70" w14:textId="3C777E0E" w:rsidR="0041006D" w:rsidRDefault="0041006D" w:rsidP="0041006D">
      <w:pPr>
        <w:pStyle w:val="Heading1"/>
      </w:pPr>
      <w:r>
        <w:rPr>
          <w:bCs/>
          <w:sz w:val="32"/>
        </w:rPr>
        <w:lastRenderedPageBreak/>
        <w:t>W</w:t>
      </w:r>
      <w:r w:rsidRPr="003C5094">
        <w:rPr>
          <w:bCs/>
          <w:sz w:val="32"/>
        </w:rPr>
        <w:t>hat to see nearby</w:t>
      </w:r>
    </w:p>
    <w:p w14:paraId="5B1CC7AA" w14:textId="77777777" w:rsidR="0041006D" w:rsidRPr="003C5094" w:rsidRDefault="0041006D" w:rsidP="0041006D">
      <w:r w:rsidRPr="003C5094">
        <w:t>There’s so much to explore during your stay! Here are a few must-see spots we think you’ll love:</w:t>
      </w:r>
    </w:p>
    <w:p w14:paraId="7A24BD77" w14:textId="77777777" w:rsidR="0041006D" w:rsidRPr="003C5094" w:rsidRDefault="0041006D" w:rsidP="0041006D"/>
    <w:p w14:paraId="6E856FF8" w14:textId="77777777" w:rsidR="0041006D" w:rsidRPr="003C5094" w:rsidRDefault="0041006D" w:rsidP="0041006D">
      <w:r w:rsidRPr="003C5094">
        <w:rPr>
          <w:rFonts w:ascii="Segoe UI Emoji" w:hAnsi="Segoe UI Emoji" w:cs="Segoe UI Emoji"/>
        </w:rPr>
        <w:t>🌊</w:t>
      </w:r>
      <w:r w:rsidRPr="003C5094">
        <w:rPr>
          <w:b/>
          <w:bCs/>
        </w:rPr>
        <w:t xml:space="preserve"> Playa del Sol Beach</w:t>
      </w:r>
      <w:r w:rsidRPr="003C5094">
        <w:t xml:space="preserve"> – Just 10 minutes away, this is the perfect spot for sunbathing, swimming, and watching the sunset.</w:t>
      </w:r>
    </w:p>
    <w:p w14:paraId="1025731C" w14:textId="77777777" w:rsidR="0041006D" w:rsidRPr="003C5094" w:rsidRDefault="0041006D" w:rsidP="0041006D">
      <w:r w:rsidRPr="003C5094">
        <w:rPr>
          <w:rFonts w:ascii="Segoe UI Emoji" w:hAnsi="Segoe UI Emoji" w:cs="Segoe UI Emoji"/>
        </w:rPr>
        <w:t>🌿</w:t>
      </w:r>
      <w:r w:rsidRPr="003C5094">
        <w:t xml:space="preserve"> </w:t>
      </w:r>
      <w:r w:rsidRPr="003C5094">
        <w:rPr>
          <w:b/>
          <w:bCs/>
        </w:rPr>
        <w:t>Garden Hill Park</w:t>
      </w:r>
      <w:r w:rsidRPr="003C5094">
        <w:t xml:space="preserve"> – A peaceful green space great for morning walks or a picnic with a view of the city.</w:t>
      </w:r>
    </w:p>
    <w:p w14:paraId="07BDAFF3" w14:textId="77777777" w:rsidR="0041006D" w:rsidRPr="003C5094" w:rsidRDefault="0041006D" w:rsidP="0041006D">
      <w:r w:rsidRPr="003C5094">
        <w:rPr>
          <w:rFonts w:ascii="Segoe UI Emoji" w:hAnsi="Segoe UI Emoji" w:cs="Segoe UI Emoji"/>
        </w:rPr>
        <w:t>🏛️</w:t>
      </w:r>
      <w:r w:rsidRPr="003C5094">
        <w:t xml:space="preserve"> </w:t>
      </w:r>
      <w:r w:rsidRPr="003C5094">
        <w:rPr>
          <w:b/>
          <w:bCs/>
        </w:rPr>
        <w:t>Old Town District</w:t>
      </w:r>
      <w:r w:rsidRPr="003C5094">
        <w:t xml:space="preserve"> – Stroll through charming streets lined with colorful buildings, boutique shops, and cozy cafés.</w:t>
      </w:r>
    </w:p>
    <w:p w14:paraId="1313A84A" w14:textId="77777777" w:rsidR="0041006D" w:rsidRPr="003C5094" w:rsidRDefault="0041006D" w:rsidP="0041006D">
      <w:r w:rsidRPr="003C5094">
        <w:rPr>
          <w:rFonts w:ascii="Segoe UI Emoji" w:hAnsi="Segoe UI Emoji" w:cs="Segoe UI Emoji"/>
        </w:rPr>
        <w:t>🎨</w:t>
      </w:r>
      <w:r w:rsidRPr="003C5094">
        <w:t xml:space="preserve"> </w:t>
      </w:r>
      <w:r w:rsidRPr="003C5094">
        <w:rPr>
          <w:b/>
          <w:bCs/>
        </w:rPr>
        <w:t>City Art Museum</w:t>
      </w:r>
      <w:r w:rsidRPr="003C5094">
        <w:t xml:space="preserve"> – Explore local and international works, plus a rotating exhibit of contemporary pieces.</w:t>
      </w:r>
    </w:p>
    <w:p w14:paraId="742BDC65" w14:textId="77777777" w:rsidR="0041006D" w:rsidRPr="003C5094" w:rsidRDefault="0041006D" w:rsidP="0041006D">
      <w:r w:rsidRPr="003C5094">
        <w:rPr>
          <w:rFonts w:ascii="Segoe UI Emoji" w:hAnsi="Segoe UI Emoji" w:cs="Segoe UI Emoji"/>
        </w:rPr>
        <w:t>🛍️</w:t>
      </w:r>
      <w:r w:rsidRPr="003C5094">
        <w:t xml:space="preserve"> </w:t>
      </w:r>
      <w:r w:rsidRPr="003C5094">
        <w:rPr>
          <w:b/>
          <w:bCs/>
        </w:rPr>
        <w:t>Market Square</w:t>
      </w:r>
      <w:r w:rsidRPr="003C5094">
        <w:t xml:space="preserve"> – Open every weekend, offering fresh produce, handmade goods, and live music.</w:t>
      </w:r>
    </w:p>
    <w:p w14:paraId="51B313C3" w14:textId="77777777" w:rsidR="0041006D" w:rsidRPr="003C5094" w:rsidRDefault="0041006D" w:rsidP="0041006D">
      <w:r w:rsidRPr="003C5094">
        <w:rPr>
          <w:rFonts w:ascii="Segoe UI Emoji" w:hAnsi="Segoe UI Emoji" w:cs="Segoe UI Emoji"/>
        </w:rPr>
        <w:t>🌅</w:t>
      </w:r>
      <w:r w:rsidRPr="003C5094">
        <w:t xml:space="preserve"> </w:t>
      </w:r>
      <w:r w:rsidRPr="003C5094">
        <w:rPr>
          <w:b/>
          <w:bCs/>
        </w:rPr>
        <w:t>Sunset Viewpoint</w:t>
      </w:r>
      <w:r w:rsidRPr="003C5094">
        <w:t xml:space="preserve"> – A local favorite! Pack a snack, take a short hike, and enjoy the breathtaking panoramic views.</w:t>
      </w:r>
    </w:p>
    <w:p w14:paraId="5E0A1075" w14:textId="77777777" w:rsidR="0041006D" w:rsidRPr="003C5094" w:rsidRDefault="0041006D" w:rsidP="0041006D"/>
    <w:p w14:paraId="607E9A1F" w14:textId="43263291" w:rsidR="0041006D" w:rsidRDefault="0041006D" w:rsidP="0041006D">
      <w:r w:rsidRPr="003C5094">
        <w:t>Want more personalized tips? Just message me and I’ll be happy to share hidden gems only locals know!</w:t>
      </w:r>
    </w:p>
    <w:p w14:paraId="08DB2D54" w14:textId="0927BD87" w:rsidR="0041006D" w:rsidRDefault="0041006D" w:rsidP="0041006D">
      <w:pPr>
        <w:pStyle w:val="Heading1"/>
      </w:pPr>
      <w:r>
        <w:rPr>
          <w:bCs/>
          <w:sz w:val="32"/>
        </w:rPr>
        <w:t>P</w:t>
      </w:r>
      <w:r w:rsidRPr="003C5094">
        <w:rPr>
          <w:bCs/>
          <w:sz w:val="32"/>
        </w:rPr>
        <w:t>laces to eat</w:t>
      </w:r>
    </w:p>
    <w:p w14:paraId="0EB2FDF3" w14:textId="77777777" w:rsidR="0041006D" w:rsidRPr="003C5094" w:rsidRDefault="0041006D" w:rsidP="0041006D">
      <w:r w:rsidRPr="003C5094">
        <w:t>Looking for a great meal? Here are some of our favorite local spots, all just a short walk or drive away:</w:t>
      </w:r>
    </w:p>
    <w:p w14:paraId="03C51704" w14:textId="77777777" w:rsidR="0041006D" w:rsidRPr="003C5094" w:rsidRDefault="0041006D" w:rsidP="0041006D">
      <w:r w:rsidRPr="003C5094">
        <w:rPr>
          <w:b/>
          <w:bCs/>
        </w:rPr>
        <w:t>The Sunny Fork – Casual American Bistro</w:t>
      </w:r>
    </w:p>
    <w:p w14:paraId="3B10AFB9" w14:textId="77777777" w:rsidR="0041006D" w:rsidRPr="003C5094" w:rsidRDefault="0041006D" w:rsidP="0041006D">
      <w:r w:rsidRPr="003C5094">
        <w:rPr>
          <w:rFonts w:ascii="Segoe UI Emoji" w:hAnsi="Segoe UI Emoji" w:cs="Segoe UI Emoji"/>
        </w:rPr>
        <w:t>📍</w:t>
      </w:r>
      <w:r w:rsidRPr="003C5094">
        <w:t xml:space="preserve"> 145 Maple Avenue</w:t>
      </w:r>
    </w:p>
    <w:p w14:paraId="0A3219B0" w14:textId="77777777" w:rsidR="0041006D" w:rsidRPr="003C5094" w:rsidRDefault="0041006D" w:rsidP="0041006D">
      <w:r w:rsidRPr="003C5094">
        <w:t>Try their brunch or the grilled salmon — local favorite!</w:t>
      </w:r>
    </w:p>
    <w:p w14:paraId="3F10215F" w14:textId="77777777" w:rsidR="0041006D" w:rsidRPr="003C5094" w:rsidRDefault="0041006D" w:rsidP="0041006D">
      <w:r w:rsidRPr="003C5094">
        <w:rPr>
          <w:b/>
          <w:bCs/>
        </w:rPr>
        <w:t>Bella Cucina – Italian Trattoria</w:t>
      </w:r>
    </w:p>
    <w:p w14:paraId="68DD0856" w14:textId="77777777" w:rsidR="0041006D" w:rsidRPr="003C5094" w:rsidRDefault="0041006D" w:rsidP="0041006D">
      <w:r w:rsidRPr="003C5094">
        <w:rPr>
          <w:rFonts w:ascii="Segoe UI Emoji" w:hAnsi="Segoe UI Emoji" w:cs="Segoe UI Emoji"/>
        </w:rPr>
        <w:t>📍</w:t>
      </w:r>
      <w:r w:rsidRPr="003C5094">
        <w:t xml:space="preserve"> 82 Olive Street</w:t>
      </w:r>
    </w:p>
    <w:p w14:paraId="51E16A8E" w14:textId="0295A862" w:rsidR="0041006D" w:rsidRDefault="0041006D" w:rsidP="0041006D">
      <w:r w:rsidRPr="003C5094">
        <w:t>Cozy atmosphere, fresh pasta, and excellent tiramisu.</w:t>
      </w:r>
    </w:p>
    <w:p w14:paraId="3065D7F9" w14:textId="77777777" w:rsidR="0041006D" w:rsidRDefault="0041006D" w:rsidP="002955AB"/>
    <w:p w14:paraId="150BC973" w14:textId="77777777" w:rsidR="0041006D" w:rsidRPr="003C5094" w:rsidRDefault="0041006D" w:rsidP="0041006D">
      <w:r w:rsidRPr="003C5094">
        <w:lastRenderedPageBreak/>
        <w:t>If you have a moment, we’d be grateful if you could leave a review — your feedback helps us grow and helps future guests feel at home too.</w:t>
      </w:r>
    </w:p>
    <w:p w14:paraId="003BF12F" w14:textId="77777777" w:rsidR="0041006D" w:rsidRPr="003C5094" w:rsidRDefault="0041006D" w:rsidP="0041006D"/>
    <w:p w14:paraId="16A05897" w14:textId="77777777" w:rsidR="0041006D" w:rsidRPr="003C5094" w:rsidRDefault="0041006D" w:rsidP="0041006D">
      <w:r w:rsidRPr="003C5094">
        <w:t>Wishing you safe travels and wonderful adventures ahead.</w:t>
      </w:r>
    </w:p>
    <w:p w14:paraId="20735B65" w14:textId="77777777" w:rsidR="0041006D" w:rsidRPr="003C5094" w:rsidRDefault="0041006D" w:rsidP="0041006D">
      <w:r w:rsidRPr="003C5094">
        <w:t>You’re always welcome back anytime!</w:t>
      </w:r>
    </w:p>
    <w:p w14:paraId="0485FEED" w14:textId="77777777" w:rsidR="0041006D" w:rsidRPr="003C5094" w:rsidRDefault="0041006D" w:rsidP="0041006D"/>
    <w:p w14:paraId="23918FDC" w14:textId="77777777" w:rsidR="0041006D" w:rsidRPr="003C5094" w:rsidRDefault="0041006D" w:rsidP="0041006D">
      <w:r w:rsidRPr="003C5094">
        <w:t>Warmly,</w:t>
      </w:r>
    </w:p>
    <w:p w14:paraId="05331DD3" w14:textId="54CCA5E4" w:rsidR="0041006D" w:rsidRPr="005854DB" w:rsidRDefault="002660D0" w:rsidP="0041006D">
      <w:r>
        <w:t>&lt;</w:t>
      </w:r>
      <w:r w:rsidR="0041006D" w:rsidRPr="003C5094">
        <w:t>Sarah</w:t>
      </w:r>
      <w:r>
        <w:t>&gt;</w:t>
      </w:r>
    </w:p>
    <w:sectPr w:rsidR="0041006D" w:rsidRPr="005854DB" w:rsidSect="00A67285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720" w:right="1080" w:bottom="720" w:left="1080" w:header="648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851B3" w14:textId="77777777" w:rsidR="00BC7641" w:rsidRDefault="00BC7641" w:rsidP="005A20E2">
      <w:pPr>
        <w:spacing w:after="0"/>
      </w:pPr>
      <w:r>
        <w:separator/>
      </w:r>
    </w:p>
    <w:p w14:paraId="0B03141A" w14:textId="77777777" w:rsidR="00BC7641" w:rsidRDefault="00BC7641"/>
    <w:p w14:paraId="1026D548" w14:textId="77777777" w:rsidR="00BC7641" w:rsidRDefault="00BC7641" w:rsidP="009B4773"/>
    <w:p w14:paraId="3CD0E899" w14:textId="77777777" w:rsidR="00BC7641" w:rsidRDefault="00BC7641" w:rsidP="00513832"/>
  </w:endnote>
  <w:endnote w:type="continuationSeparator" w:id="0">
    <w:p w14:paraId="59A3F787" w14:textId="77777777" w:rsidR="00BC7641" w:rsidRDefault="00BC7641" w:rsidP="005A20E2">
      <w:pPr>
        <w:spacing w:after="0"/>
      </w:pPr>
      <w:r>
        <w:continuationSeparator/>
      </w:r>
    </w:p>
    <w:p w14:paraId="025BCFBC" w14:textId="77777777" w:rsidR="00BC7641" w:rsidRDefault="00BC7641"/>
    <w:p w14:paraId="173D2309" w14:textId="77777777" w:rsidR="00BC7641" w:rsidRDefault="00BC7641" w:rsidP="009B4773"/>
    <w:p w14:paraId="1F75CB8B" w14:textId="77777777" w:rsidR="00BC7641" w:rsidRDefault="00BC7641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9456" w14:textId="05AE6C5D" w:rsidR="00B57756" w:rsidRPr="00F8411A" w:rsidRDefault="00000000" w:rsidP="00F8411A">
    <w:pPr>
      <w:pStyle w:val="Footer"/>
    </w:pPr>
    <w:sdt>
      <w:sdtPr>
        <w:alias w:val="Report Date"/>
        <w:tag w:val=""/>
        <w:id w:val="-1485464670"/>
        <w:placeholder>
          <w:docPart w:val="D8296F7AF52C415D959A87B2012A3B7C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952D7B">
          <w:t>Created with Favhost.com</w:t>
        </w:r>
      </w:sdtContent>
    </w:sdt>
    <w:r w:rsidR="00B57756" w:rsidRPr="00F8411A">
      <w:tab/>
    </w:r>
    <w:r w:rsidR="00B57756" w:rsidRPr="00F8411A">
      <w:fldChar w:fldCharType="begin"/>
    </w:r>
    <w:r w:rsidR="00B57756" w:rsidRPr="00F8411A">
      <w:instrText xml:space="preserve"> PAGE   \* MERGEFORMAT </w:instrText>
    </w:r>
    <w:r w:rsidR="00B57756" w:rsidRPr="00F8411A">
      <w:fldChar w:fldCharType="separate"/>
    </w:r>
    <w:r w:rsidR="00B57756" w:rsidRPr="00F8411A">
      <w:t>1</w:t>
    </w:r>
    <w:r w:rsidR="00B57756" w:rsidRPr="00F8411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07B2" w14:textId="483B16C1" w:rsidR="005854DB" w:rsidRPr="00F8411A" w:rsidRDefault="00000000" w:rsidP="005854DB">
    <w:pPr>
      <w:pStyle w:val="Footer"/>
    </w:pPr>
    <w:sdt>
      <w:sdtPr>
        <w:alias w:val="Report Date"/>
        <w:tag w:val=""/>
        <w:id w:val="-1095781852"/>
        <w:placeholder>
          <w:docPart w:val="4E4A3F0F308B494A9DB17A2D7D166FF6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952D7B">
          <w:t>Created with Favhost.com</w:t>
        </w:r>
      </w:sdtContent>
    </w:sdt>
    <w:r w:rsidR="005854DB" w:rsidRPr="00F8411A">
      <w:tab/>
    </w:r>
    <w:r w:rsidR="005854DB" w:rsidRPr="00F8411A">
      <w:fldChar w:fldCharType="begin"/>
    </w:r>
    <w:r w:rsidR="005854DB" w:rsidRPr="00F8411A">
      <w:instrText xml:space="preserve"> PAGE   \* MERGEFORMAT </w:instrText>
    </w:r>
    <w:r w:rsidR="005854DB" w:rsidRPr="00F8411A">
      <w:fldChar w:fldCharType="separate"/>
    </w:r>
    <w:r w:rsidR="005854DB">
      <w:t>2</w:t>
    </w:r>
    <w:r w:rsidR="005854DB" w:rsidRPr="00F8411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DB9D5" w14:textId="77777777" w:rsidR="00BC7641" w:rsidRDefault="00BC7641" w:rsidP="005A20E2">
      <w:pPr>
        <w:spacing w:after="0"/>
      </w:pPr>
      <w:r>
        <w:separator/>
      </w:r>
    </w:p>
    <w:p w14:paraId="2B9F0469" w14:textId="77777777" w:rsidR="00BC7641" w:rsidRDefault="00BC7641"/>
    <w:p w14:paraId="0E78F66E" w14:textId="77777777" w:rsidR="00BC7641" w:rsidRDefault="00BC7641" w:rsidP="009B4773"/>
    <w:p w14:paraId="51929BF9" w14:textId="77777777" w:rsidR="00BC7641" w:rsidRDefault="00BC7641" w:rsidP="00513832"/>
  </w:footnote>
  <w:footnote w:type="continuationSeparator" w:id="0">
    <w:p w14:paraId="5C3D8899" w14:textId="77777777" w:rsidR="00BC7641" w:rsidRDefault="00BC7641" w:rsidP="005A20E2">
      <w:pPr>
        <w:spacing w:after="0"/>
      </w:pPr>
      <w:r>
        <w:continuationSeparator/>
      </w:r>
    </w:p>
    <w:p w14:paraId="3FAE4620" w14:textId="77777777" w:rsidR="00BC7641" w:rsidRDefault="00BC7641"/>
    <w:p w14:paraId="1BC51830" w14:textId="77777777" w:rsidR="00BC7641" w:rsidRDefault="00BC7641" w:rsidP="009B4773"/>
    <w:p w14:paraId="733DA5C1" w14:textId="77777777" w:rsidR="00BC7641" w:rsidRDefault="00BC7641" w:rsidP="00513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02478" w14:textId="2C4EBF0D" w:rsidR="005854DB" w:rsidRPr="005854DB" w:rsidRDefault="00000000" w:rsidP="00A67285">
    <w:pPr>
      <w:pStyle w:val="Header"/>
    </w:pPr>
    <w:sdt>
      <w:sdtPr>
        <w:rPr>
          <w:rStyle w:val="SubtleEmphasis"/>
          <w:rFonts w:cs="Aharoni"/>
          <w:color w:val="auto"/>
        </w:rPr>
        <w:alias w:val="Title"/>
        <w:tag w:val=""/>
        <w:id w:val="1367024086"/>
        <w:placeholder>
          <w:docPart w:val="F180AB26213547E586078483BBB9C07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Content>
        <w:r w:rsidR="00C601E4">
          <w:rPr>
            <w:rStyle w:val="SubtleEmphasis"/>
            <w:rFonts w:cs="Aharoni"/>
            <w:color w:val="auto"/>
          </w:rPr>
          <w:t>Check-In Instruction</w:t>
        </w:r>
      </w:sdtContent>
    </w:sdt>
    <w:r w:rsidR="005854DB" w:rsidRPr="00A67285">
      <w:rPr>
        <w:rStyle w:val="SubtleEmphasis"/>
      </w:rPr>
      <w:br/>
    </w:r>
    <w:sdt>
      <w:sdtPr>
        <w:alias w:val="Subtitle"/>
        <w:tag w:val=""/>
        <w:id w:val="1852067448"/>
        <w:placeholder>
          <w:docPart w:val="4298C928D2BE493EB246E90750C2A749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Content>
        <w:r w:rsidR="00952D7B">
          <w:t>&lt;Property name&gt;</w:t>
        </w:r>
      </w:sdtContent>
    </w:sdt>
    <w:r w:rsidR="005854DB">
      <w:rPr>
        <w:noProof/>
      </w:rPr>
      <mc:AlternateContent>
        <mc:Choice Requires="wps">
          <w:drawing>
            <wp:anchor distT="45720" distB="45720" distL="114300" distR="114300" simplePos="0" relativeHeight="251696128" behindDoc="1" locked="0" layoutInCell="1" allowOverlap="1" wp14:anchorId="11E98BE9" wp14:editId="47A91E5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Text Box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rgbClr val="F0CDA1">
                          <a:alpha val="5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FD4F2D" w14:textId="77777777" w:rsidR="005854DB" w:rsidRDefault="005854DB" w:rsidP="0003123C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E98B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&quot;&quot;" style="position:absolute;margin-left:0;margin-top:0;width:11in;height:90pt;z-index:-2516203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" fillcolor="#f0cda1" stroked="f">
              <v:fill opacity="32896f"/>
              <v:textbox inset="20mm,8mm">
                <w:txbxContent>
                  <w:p w14:paraId="06FD4F2D" w14:textId="77777777" w:rsidR="005854DB" w:rsidRDefault="005854DB" w:rsidP="0003123C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E3" w14:textId="3D2B5141" w:rsidR="005854DB" w:rsidRDefault="00C601E4" w:rsidP="00A67285">
    <w:pPr>
      <w:pStyle w:val="Header"/>
      <w:spacing w:after="0"/>
    </w:pPr>
    <w:r>
      <w:rPr>
        <w:noProof/>
      </w:rPr>
      <w:drawing>
        <wp:inline distT="0" distB="0" distL="0" distR="0" wp14:anchorId="41D8F445" wp14:editId="6B941BC1">
          <wp:extent cx="1197039" cy="565150"/>
          <wp:effectExtent l="0" t="0" r="3175" b="6350"/>
          <wp:docPr id="4118770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1877039" name="Picture 4118770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2316" cy="600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54DB">
      <w:rPr>
        <w:noProof/>
      </w:rPr>
      <w:drawing>
        <wp:anchor distT="0" distB="0" distL="114300" distR="114300" simplePos="0" relativeHeight="251698176" behindDoc="1" locked="0" layoutInCell="1" allowOverlap="1" wp14:anchorId="3D6BB8F1" wp14:editId="38578C46">
          <wp:simplePos x="0" y="0"/>
          <wp:positionH relativeFrom="column">
            <wp:posOffset>-800100</wp:posOffset>
          </wp:positionH>
          <wp:positionV relativeFrom="paragraph">
            <wp:posOffset>-411480</wp:posOffset>
          </wp:positionV>
          <wp:extent cx="7996799" cy="2282808"/>
          <wp:effectExtent l="0" t="0" r="444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78" r="1478"/>
                  <a:stretch>
                    <a:fillRect/>
                  </a:stretch>
                </pic:blipFill>
                <pic:spPr bwMode="auto">
                  <a:xfrm>
                    <a:off x="0" y="0"/>
                    <a:ext cx="7996799" cy="2282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C28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8E049D40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2" w15:restartNumberingAfterBreak="0">
    <w:nsid w:val="FFFFFF88"/>
    <w:multiLevelType w:val="singleLevel"/>
    <w:tmpl w:val="EE34F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A2A0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E91F2A"/>
    <w:multiLevelType w:val="hybridMultilevel"/>
    <w:tmpl w:val="6DC0BC34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0675B0"/>
    <w:multiLevelType w:val="hybridMultilevel"/>
    <w:tmpl w:val="442A5648"/>
    <w:lvl w:ilvl="0" w:tplc="A4946864">
      <w:start w:val="1"/>
      <w:numFmt w:val="bullet"/>
      <w:pStyle w:val="Graphbullet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1B0354"/>
    <w:multiLevelType w:val="hybridMultilevel"/>
    <w:tmpl w:val="0464C5E2"/>
    <w:lvl w:ilvl="0" w:tplc="13A87BB0">
      <w:start w:val="1"/>
      <w:numFmt w:val="bullet"/>
      <w:pStyle w:val="Graphbullet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A86343"/>
    <w:multiLevelType w:val="hybridMultilevel"/>
    <w:tmpl w:val="DCAC3568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533D15"/>
    <w:multiLevelType w:val="hybridMultilevel"/>
    <w:tmpl w:val="C234D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B62834"/>
    <w:multiLevelType w:val="hybridMultilevel"/>
    <w:tmpl w:val="C08C66B0"/>
    <w:lvl w:ilvl="0" w:tplc="CFD24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CE2890"/>
    <w:multiLevelType w:val="multilevel"/>
    <w:tmpl w:val="885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6199D"/>
    <w:multiLevelType w:val="multilevel"/>
    <w:tmpl w:val="99CCD3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566B04"/>
    <w:multiLevelType w:val="hybridMultilevel"/>
    <w:tmpl w:val="7E7A932C"/>
    <w:lvl w:ilvl="0" w:tplc="7B305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0708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920324"/>
    <w:multiLevelType w:val="hybridMultilevel"/>
    <w:tmpl w:val="6AF8351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832639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A77216"/>
    <w:multiLevelType w:val="hybridMultilevel"/>
    <w:tmpl w:val="2C52A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A277AFC"/>
    <w:multiLevelType w:val="hybridMultilevel"/>
    <w:tmpl w:val="251E707C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D2831"/>
    <w:multiLevelType w:val="multilevel"/>
    <w:tmpl w:val="26BA12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2B816AD"/>
    <w:multiLevelType w:val="multilevel"/>
    <w:tmpl w:val="20282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AE2D6B"/>
    <w:multiLevelType w:val="hybridMultilevel"/>
    <w:tmpl w:val="B1B62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7B872C6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9448EF"/>
    <w:multiLevelType w:val="hybridMultilevel"/>
    <w:tmpl w:val="A92A2166"/>
    <w:lvl w:ilvl="0" w:tplc="A4583C36">
      <w:start w:val="1"/>
      <w:numFmt w:val="bullet"/>
      <w:pStyle w:val="Graphbullet2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E331351"/>
    <w:multiLevelType w:val="hybridMultilevel"/>
    <w:tmpl w:val="72966E82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604966"/>
    <w:multiLevelType w:val="multilevel"/>
    <w:tmpl w:val="2D1AA6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D69324D"/>
    <w:multiLevelType w:val="multilevel"/>
    <w:tmpl w:val="EF8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6C7223"/>
    <w:multiLevelType w:val="hybridMultilevel"/>
    <w:tmpl w:val="D6FA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8F198D"/>
    <w:multiLevelType w:val="hybridMultilevel"/>
    <w:tmpl w:val="03680CDA"/>
    <w:lvl w:ilvl="0" w:tplc="8376A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A9063F"/>
    <w:multiLevelType w:val="multilevel"/>
    <w:tmpl w:val="98A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C2CD9"/>
    <w:multiLevelType w:val="multilevel"/>
    <w:tmpl w:val="5CF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C0932E7"/>
    <w:multiLevelType w:val="multilevel"/>
    <w:tmpl w:val="2B1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425193"/>
    <w:multiLevelType w:val="hybridMultilevel"/>
    <w:tmpl w:val="2B4662AC"/>
    <w:lvl w:ilvl="0" w:tplc="F27AD30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AB19CD"/>
    <w:multiLevelType w:val="multilevel"/>
    <w:tmpl w:val="E15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5E560D"/>
    <w:multiLevelType w:val="multilevel"/>
    <w:tmpl w:val="CE4E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C1828"/>
    <w:multiLevelType w:val="multilevel"/>
    <w:tmpl w:val="00E80A2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color w:val="107082" w:themeColor="accent2"/>
        <w:u w:color="F0CDA1" w:themeColor="accent1"/>
      </w:rPr>
    </w:lvl>
    <w:lvl w:ilvl="1">
      <w:start w:val="1"/>
      <w:numFmt w:val="lowerLetter"/>
      <w:pStyle w:val="ListNumber2"/>
      <w:lvlText w:val="%2."/>
      <w:lvlJc w:val="left"/>
      <w:pPr>
        <w:ind w:left="360" w:hanging="360"/>
      </w:pPr>
      <w:rPr>
        <w:rFonts w:hint="default"/>
        <w:color w:val="107082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A2926AB"/>
    <w:multiLevelType w:val="hybridMultilevel"/>
    <w:tmpl w:val="74EAD57A"/>
    <w:lvl w:ilvl="0" w:tplc="21DA16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26156C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431CDB"/>
    <w:multiLevelType w:val="multilevel"/>
    <w:tmpl w:val="56EC21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D02171"/>
    <w:multiLevelType w:val="hybridMultilevel"/>
    <w:tmpl w:val="68700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FE6E66"/>
    <w:multiLevelType w:val="hybridMultilevel"/>
    <w:tmpl w:val="040A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DB023C"/>
    <w:multiLevelType w:val="hybridMultilevel"/>
    <w:tmpl w:val="02829B4A"/>
    <w:lvl w:ilvl="0" w:tplc="CB6EC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1F4F44"/>
    <w:multiLevelType w:val="hybridMultilevel"/>
    <w:tmpl w:val="7F5EAAF0"/>
    <w:lvl w:ilvl="0" w:tplc="302A1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0974CB"/>
    <w:multiLevelType w:val="multilevel"/>
    <w:tmpl w:val="D49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2C7A46"/>
    <w:multiLevelType w:val="hybridMultilevel"/>
    <w:tmpl w:val="2FAE9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4CC7E97"/>
    <w:multiLevelType w:val="multilevel"/>
    <w:tmpl w:val="84E60B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961309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101D07"/>
    <w:multiLevelType w:val="hybridMultilevel"/>
    <w:tmpl w:val="79DC4B2A"/>
    <w:lvl w:ilvl="0" w:tplc="124C5DAE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947185">
    <w:abstractNumId w:val="38"/>
  </w:num>
  <w:num w:numId="2" w16cid:durableId="604193631">
    <w:abstractNumId w:val="49"/>
  </w:num>
  <w:num w:numId="3" w16cid:durableId="129325202">
    <w:abstractNumId w:val="23"/>
  </w:num>
  <w:num w:numId="4" w16cid:durableId="1220939972">
    <w:abstractNumId w:val="33"/>
  </w:num>
  <w:num w:numId="5" w16cid:durableId="2102212320">
    <w:abstractNumId w:val="16"/>
  </w:num>
  <w:num w:numId="6" w16cid:durableId="2049408463">
    <w:abstractNumId w:val="8"/>
  </w:num>
  <w:num w:numId="7" w16cid:durableId="643120733">
    <w:abstractNumId w:val="48"/>
  </w:num>
  <w:num w:numId="8" w16cid:durableId="1968924551">
    <w:abstractNumId w:val="15"/>
  </w:num>
  <w:num w:numId="9" w16cid:durableId="1738281432">
    <w:abstractNumId w:val="53"/>
  </w:num>
  <w:num w:numId="10" w16cid:durableId="1122724989">
    <w:abstractNumId w:val="44"/>
  </w:num>
  <w:num w:numId="11" w16cid:durableId="1554267748">
    <w:abstractNumId w:val="4"/>
  </w:num>
  <w:num w:numId="12" w16cid:durableId="1989169126">
    <w:abstractNumId w:val="11"/>
  </w:num>
  <w:num w:numId="13" w16cid:durableId="2041936011">
    <w:abstractNumId w:val="20"/>
  </w:num>
  <w:num w:numId="14" w16cid:durableId="97213403">
    <w:abstractNumId w:val="32"/>
  </w:num>
  <w:num w:numId="15" w16cid:durableId="187915071">
    <w:abstractNumId w:val="26"/>
  </w:num>
  <w:num w:numId="16" w16cid:durableId="561251619">
    <w:abstractNumId w:val="7"/>
  </w:num>
  <w:num w:numId="17" w16cid:durableId="862983712">
    <w:abstractNumId w:val="36"/>
  </w:num>
  <w:num w:numId="18" w16cid:durableId="1809128216">
    <w:abstractNumId w:val="54"/>
  </w:num>
  <w:num w:numId="19" w16cid:durableId="1543593658">
    <w:abstractNumId w:val="10"/>
  </w:num>
  <w:num w:numId="20" w16cid:durableId="18092274">
    <w:abstractNumId w:val="42"/>
  </w:num>
  <w:num w:numId="21" w16cid:durableId="811287972">
    <w:abstractNumId w:val="14"/>
  </w:num>
  <w:num w:numId="22" w16cid:durableId="1604535324">
    <w:abstractNumId w:val="28"/>
  </w:num>
  <w:num w:numId="23" w16cid:durableId="189419490">
    <w:abstractNumId w:val="30"/>
  </w:num>
  <w:num w:numId="24" w16cid:durableId="1084036469">
    <w:abstractNumId w:val="25"/>
  </w:num>
  <w:num w:numId="25" w16cid:durableId="1403523452">
    <w:abstractNumId w:val="29"/>
  </w:num>
  <w:num w:numId="26" w16cid:durableId="636421860">
    <w:abstractNumId w:val="9"/>
  </w:num>
  <w:num w:numId="27" w16cid:durableId="2116778971">
    <w:abstractNumId w:val="46"/>
  </w:num>
  <w:num w:numId="28" w16cid:durableId="1524630222">
    <w:abstractNumId w:val="18"/>
  </w:num>
  <w:num w:numId="29" w16cid:durableId="1238832121">
    <w:abstractNumId w:val="6"/>
  </w:num>
  <w:num w:numId="30" w16cid:durableId="930042561">
    <w:abstractNumId w:val="24"/>
  </w:num>
  <w:num w:numId="31" w16cid:durableId="1987935396">
    <w:abstractNumId w:val="5"/>
  </w:num>
  <w:num w:numId="32" w16cid:durableId="1521309207">
    <w:abstractNumId w:val="41"/>
  </w:num>
  <w:num w:numId="33" w16cid:durableId="2143231123">
    <w:abstractNumId w:val="43"/>
  </w:num>
  <w:num w:numId="34" w16cid:durableId="1165240652">
    <w:abstractNumId w:val="3"/>
  </w:num>
  <w:num w:numId="35" w16cid:durableId="644816472">
    <w:abstractNumId w:val="1"/>
  </w:num>
  <w:num w:numId="36" w16cid:durableId="1902400802">
    <w:abstractNumId w:val="2"/>
  </w:num>
  <w:num w:numId="37" w16cid:durableId="1637253083">
    <w:abstractNumId w:val="0"/>
  </w:num>
  <w:num w:numId="38" w16cid:durableId="130246628">
    <w:abstractNumId w:val="47"/>
  </w:num>
  <w:num w:numId="39" w16cid:durableId="9714075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6785369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097134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9200523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83811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8375110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2797976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88985384">
    <w:abstractNumId w:val="40"/>
  </w:num>
  <w:num w:numId="47" w16cid:durableId="1148783427">
    <w:abstractNumId w:val="35"/>
  </w:num>
  <w:num w:numId="48" w16cid:durableId="148718824">
    <w:abstractNumId w:val="50"/>
  </w:num>
  <w:num w:numId="49" w16cid:durableId="1895268175">
    <w:abstractNumId w:val="31"/>
  </w:num>
  <w:num w:numId="50" w16cid:durableId="1190409234">
    <w:abstractNumId w:val="39"/>
  </w:num>
  <w:num w:numId="51" w16cid:durableId="113133983">
    <w:abstractNumId w:val="37"/>
  </w:num>
  <w:num w:numId="52" w16cid:durableId="1395396299">
    <w:abstractNumId w:val="12"/>
  </w:num>
  <w:num w:numId="53" w16cid:durableId="1827086237">
    <w:abstractNumId w:val="34"/>
  </w:num>
  <w:num w:numId="54" w16cid:durableId="1269506259">
    <w:abstractNumId w:val="21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55" w16cid:durableId="1074085715">
    <w:abstractNumId w:val="27"/>
    <w:lvlOverride w:ilvl="0">
      <w:lvl w:ilvl="0">
        <w:numFmt w:val="decimal"/>
        <w:lvlText w:val="%1."/>
        <w:lvlJc w:val="left"/>
      </w:lvl>
    </w:lvlOverride>
  </w:num>
  <w:num w:numId="56" w16cid:durableId="751707140">
    <w:abstractNumId w:val="13"/>
    <w:lvlOverride w:ilvl="0">
      <w:lvl w:ilvl="0">
        <w:numFmt w:val="decimal"/>
        <w:lvlText w:val="%1."/>
        <w:lvlJc w:val="left"/>
      </w:lvl>
    </w:lvlOverride>
  </w:num>
  <w:num w:numId="57" w16cid:durableId="1103840951">
    <w:abstractNumId w:val="52"/>
    <w:lvlOverride w:ilvl="0">
      <w:lvl w:ilvl="0">
        <w:numFmt w:val="decimal"/>
        <w:lvlText w:val="%1."/>
        <w:lvlJc w:val="left"/>
      </w:lvl>
    </w:lvlOverride>
  </w:num>
  <w:num w:numId="58" w16cid:durableId="579408798">
    <w:abstractNumId w:val="19"/>
    <w:lvlOverride w:ilvl="0">
      <w:lvl w:ilvl="0">
        <w:numFmt w:val="decimal"/>
        <w:lvlText w:val="%1."/>
        <w:lvlJc w:val="left"/>
      </w:lvl>
    </w:lvlOverride>
  </w:num>
  <w:num w:numId="59" w16cid:durableId="1877814306">
    <w:abstractNumId w:val="45"/>
    <w:lvlOverride w:ilvl="0">
      <w:lvl w:ilvl="0">
        <w:numFmt w:val="decimal"/>
        <w:lvlText w:val="%1."/>
        <w:lvlJc w:val="left"/>
      </w:lvl>
    </w:lvlOverride>
  </w:num>
  <w:num w:numId="60" w16cid:durableId="654332533">
    <w:abstractNumId w:val="22"/>
  </w:num>
  <w:num w:numId="61" w16cid:durableId="435444351">
    <w:abstractNumId w:val="51"/>
  </w:num>
  <w:num w:numId="62" w16cid:durableId="713888542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7B"/>
    <w:rsid w:val="0000092E"/>
    <w:rsid w:val="00012A83"/>
    <w:rsid w:val="00017C3C"/>
    <w:rsid w:val="00021F2E"/>
    <w:rsid w:val="00026EAE"/>
    <w:rsid w:val="0003123C"/>
    <w:rsid w:val="00032A10"/>
    <w:rsid w:val="00043FFE"/>
    <w:rsid w:val="00044074"/>
    <w:rsid w:val="0004430C"/>
    <w:rsid w:val="00066DE2"/>
    <w:rsid w:val="00077931"/>
    <w:rsid w:val="00084E91"/>
    <w:rsid w:val="000900B6"/>
    <w:rsid w:val="000A649E"/>
    <w:rsid w:val="000A7626"/>
    <w:rsid w:val="000B5DA2"/>
    <w:rsid w:val="000C1C28"/>
    <w:rsid w:val="000C5872"/>
    <w:rsid w:val="000E0979"/>
    <w:rsid w:val="000E1544"/>
    <w:rsid w:val="001155CE"/>
    <w:rsid w:val="001225D9"/>
    <w:rsid w:val="00124370"/>
    <w:rsid w:val="00160392"/>
    <w:rsid w:val="001A5429"/>
    <w:rsid w:val="001D1C22"/>
    <w:rsid w:val="001E11F1"/>
    <w:rsid w:val="001E1E58"/>
    <w:rsid w:val="00206719"/>
    <w:rsid w:val="00240312"/>
    <w:rsid w:val="00247B17"/>
    <w:rsid w:val="00252E4A"/>
    <w:rsid w:val="002642A8"/>
    <w:rsid w:val="002660D0"/>
    <w:rsid w:val="002955AB"/>
    <w:rsid w:val="002A137B"/>
    <w:rsid w:val="0031130D"/>
    <w:rsid w:val="00314A6F"/>
    <w:rsid w:val="00334394"/>
    <w:rsid w:val="00347AF5"/>
    <w:rsid w:val="00360F98"/>
    <w:rsid w:val="00362478"/>
    <w:rsid w:val="00374421"/>
    <w:rsid w:val="003A1203"/>
    <w:rsid w:val="003B5758"/>
    <w:rsid w:val="003C49FD"/>
    <w:rsid w:val="003D59A7"/>
    <w:rsid w:val="003E78A7"/>
    <w:rsid w:val="003F0714"/>
    <w:rsid w:val="003F13B0"/>
    <w:rsid w:val="003F5F4A"/>
    <w:rsid w:val="00403423"/>
    <w:rsid w:val="0041006D"/>
    <w:rsid w:val="004262DD"/>
    <w:rsid w:val="0042646F"/>
    <w:rsid w:val="00435096"/>
    <w:rsid w:val="004411FB"/>
    <w:rsid w:val="00443212"/>
    <w:rsid w:val="00493EC0"/>
    <w:rsid w:val="00495909"/>
    <w:rsid w:val="004B5251"/>
    <w:rsid w:val="004C0453"/>
    <w:rsid w:val="004C7B3E"/>
    <w:rsid w:val="00513832"/>
    <w:rsid w:val="00526C37"/>
    <w:rsid w:val="00533047"/>
    <w:rsid w:val="00577B45"/>
    <w:rsid w:val="005854DB"/>
    <w:rsid w:val="005919AF"/>
    <w:rsid w:val="005A20E2"/>
    <w:rsid w:val="005B6A1A"/>
    <w:rsid w:val="005D2146"/>
    <w:rsid w:val="005F6388"/>
    <w:rsid w:val="006329E1"/>
    <w:rsid w:val="00633E73"/>
    <w:rsid w:val="00655308"/>
    <w:rsid w:val="00664450"/>
    <w:rsid w:val="006730A0"/>
    <w:rsid w:val="00685B4E"/>
    <w:rsid w:val="006936EB"/>
    <w:rsid w:val="006B2383"/>
    <w:rsid w:val="006D0144"/>
    <w:rsid w:val="006E3FC8"/>
    <w:rsid w:val="006F38DB"/>
    <w:rsid w:val="007157EF"/>
    <w:rsid w:val="0073670F"/>
    <w:rsid w:val="00740FCE"/>
    <w:rsid w:val="007429D2"/>
    <w:rsid w:val="00753E67"/>
    <w:rsid w:val="00784AB5"/>
    <w:rsid w:val="007B17C4"/>
    <w:rsid w:val="007B1F5A"/>
    <w:rsid w:val="007B3AB6"/>
    <w:rsid w:val="007B5AFF"/>
    <w:rsid w:val="007C136F"/>
    <w:rsid w:val="007C5AF4"/>
    <w:rsid w:val="007D40E3"/>
    <w:rsid w:val="007D5767"/>
    <w:rsid w:val="007F793B"/>
    <w:rsid w:val="00813EC8"/>
    <w:rsid w:val="00817F8C"/>
    <w:rsid w:val="0083428B"/>
    <w:rsid w:val="00876F99"/>
    <w:rsid w:val="008820B3"/>
    <w:rsid w:val="00886169"/>
    <w:rsid w:val="0089410F"/>
    <w:rsid w:val="008965F6"/>
    <w:rsid w:val="008A2B5E"/>
    <w:rsid w:val="008D3386"/>
    <w:rsid w:val="008F704C"/>
    <w:rsid w:val="0090206C"/>
    <w:rsid w:val="00902998"/>
    <w:rsid w:val="00912C1B"/>
    <w:rsid w:val="0092125E"/>
    <w:rsid w:val="00924319"/>
    <w:rsid w:val="009355C2"/>
    <w:rsid w:val="00952A7A"/>
    <w:rsid w:val="00952D7B"/>
    <w:rsid w:val="00974BF8"/>
    <w:rsid w:val="009A3B33"/>
    <w:rsid w:val="009A45A0"/>
    <w:rsid w:val="009B35B5"/>
    <w:rsid w:val="009B4773"/>
    <w:rsid w:val="009D2556"/>
    <w:rsid w:val="00A1223D"/>
    <w:rsid w:val="00A630FD"/>
    <w:rsid w:val="00A67285"/>
    <w:rsid w:val="00A74908"/>
    <w:rsid w:val="00A91213"/>
    <w:rsid w:val="00A960DC"/>
    <w:rsid w:val="00AA29B1"/>
    <w:rsid w:val="00AA387F"/>
    <w:rsid w:val="00AA66D7"/>
    <w:rsid w:val="00AC3653"/>
    <w:rsid w:val="00AE0241"/>
    <w:rsid w:val="00AE5008"/>
    <w:rsid w:val="00B26302"/>
    <w:rsid w:val="00B37B3B"/>
    <w:rsid w:val="00B44C47"/>
    <w:rsid w:val="00B57756"/>
    <w:rsid w:val="00B57F4F"/>
    <w:rsid w:val="00B7636D"/>
    <w:rsid w:val="00B80CF1"/>
    <w:rsid w:val="00B9439D"/>
    <w:rsid w:val="00BA2619"/>
    <w:rsid w:val="00BA2A38"/>
    <w:rsid w:val="00BA31C4"/>
    <w:rsid w:val="00BB02E6"/>
    <w:rsid w:val="00BC7641"/>
    <w:rsid w:val="00BD0C60"/>
    <w:rsid w:val="00BD7ED8"/>
    <w:rsid w:val="00C17BCF"/>
    <w:rsid w:val="00C3246A"/>
    <w:rsid w:val="00C601E4"/>
    <w:rsid w:val="00C65564"/>
    <w:rsid w:val="00CA61D8"/>
    <w:rsid w:val="00CD1D98"/>
    <w:rsid w:val="00CF1267"/>
    <w:rsid w:val="00D13200"/>
    <w:rsid w:val="00D26769"/>
    <w:rsid w:val="00D27AF8"/>
    <w:rsid w:val="00D6543F"/>
    <w:rsid w:val="00D74E0C"/>
    <w:rsid w:val="00D94688"/>
    <w:rsid w:val="00DB5A2E"/>
    <w:rsid w:val="00DC0528"/>
    <w:rsid w:val="00DC1104"/>
    <w:rsid w:val="00DC7466"/>
    <w:rsid w:val="00DC7E1C"/>
    <w:rsid w:val="00DE65A2"/>
    <w:rsid w:val="00DF2DCC"/>
    <w:rsid w:val="00E01D0E"/>
    <w:rsid w:val="00E16215"/>
    <w:rsid w:val="00E173EF"/>
    <w:rsid w:val="00E31650"/>
    <w:rsid w:val="00E35169"/>
    <w:rsid w:val="00E53724"/>
    <w:rsid w:val="00E552C8"/>
    <w:rsid w:val="00E75006"/>
    <w:rsid w:val="00E84350"/>
    <w:rsid w:val="00E85863"/>
    <w:rsid w:val="00E91AE4"/>
    <w:rsid w:val="00EA431D"/>
    <w:rsid w:val="00EC4BCD"/>
    <w:rsid w:val="00F11CB1"/>
    <w:rsid w:val="00F217D3"/>
    <w:rsid w:val="00F33F5E"/>
    <w:rsid w:val="00F60840"/>
    <w:rsid w:val="00F75B86"/>
    <w:rsid w:val="00F77933"/>
    <w:rsid w:val="00F8411A"/>
    <w:rsid w:val="00FC1405"/>
    <w:rsid w:val="00FC4AB0"/>
    <w:rsid w:val="00FF0913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7CC9C"/>
  <w15:chartTrackingRefBased/>
  <w15:docId w15:val="{C4044A8D-E7EC-4CED-A28C-1D04E17A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85"/>
    <w:pPr>
      <w:spacing w:before="120" w:after="120" w:line="288" w:lineRule="auto"/>
    </w:pPr>
    <w:rPr>
      <w:color w:val="595959" w:themeColor="text1" w:themeTint="A6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4DB"/>
    <w:pPr>
      <w:keepNext/>
      <w:keepLines/>
      <w:pBdr>
        <w:bottom w:val="single" w:sz="24" w:space="4" w:color="F0CDA1" w:themeColor="accent1"/>
      </w:pBdr>
      <w:spacing w:before="360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64450"/>
    <w:pPr>
      <w:spacing w:line="240" w:lineRule="auto"/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C6C1B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HeaderChar">
    <w:name w:val="Header Char"/>
    <w:basedOn w:val="DefaultParagraphFont"/>
    <w:link w:val="Header"/>
    <w:uiPriority w:val="99"/>
    <w:rsid w:val="00A67285"/>
    <w:rPr>
      <w:rFonts w:cstheme="minorHAnsi"/>
      <w:i/>
      <w:color w:val="331D01"/>
      <w:sz w:val="24"/>
    </w:rPr>
  </w:style>
  <w:style w:type="paragraph" w:styleId="Footer">
    <w:name w:val="footer"/>
    <w:basedOn w:val="Normal"/>
    <w:link w:val="FooterChar"/>
    <w:uiPriority w:val="99"/>
    <w:rsid w:val="00F8411A"/>
    <w:pPr>
      <w:pBdr>
        <w:top w:val="single" w:sz="8" w:space="1" w:color="F0CDA1" w:themeColor="accent1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47AF5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5A20E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54DB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SubtitleChar">
    <w:name w:val="Subtitle Char"/>
    <w:basedOn w:val="DefaultParagraphFont"/>
    <w:link w:val="Subtitle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Heading1Char">
    <w:name w:val="Heading 1 Char"/>
    <w:basedOn w:val="DefaultParagraphFont"/>
    <w:link w:val="Heading1"/>
    <w:uiPriority w:val="9"/>
    <w:rsid w:val="005854DB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Default">
    <w:name w:val="Default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ListParagraph">
    <w:name w:val="List Paragraph"/>
    <w:basedOn w:val="Normal"/>
    <w:uiPriority w:val="34"/>
    <w:semiHidden/>
    <w:qFormat/>
    <w:rsid w:val="005D2146"/>
    <w:pPr>
      <w:ind w:left="720"/>
      <w:contextualSpacing/>
    </w:pPr>
  </w:style>
  <w:style w:type="character" w:styleId="SubtleEmphasis">
    <w:name w:val="Subtle Emphasis"/>
    <w:uiPriority w:val="19"/>
    <w:qFormat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Emphasis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IntenseEmphasis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TableGrid">
    <w:name w:val="Table Grid"/>
    <w:basedOn w:val="TableNormal"/>
    <w:uiPriority w:val="39"/>
    <w:rsid w:val="0007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TOCHeading">
    <w:name w:val="TOC Heading"/>
    <w:basedOn w:val="Normal"/>
    <w:next w:val="Normal"/>
    <w:uiPriority w:val="39"/>
    <w:semiHidden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TOC1">
    <w:name w:val="toc 1"/>
    <w:basedOn w:val="Normal"/>
    <w:next w:val="Normal"/>
    <w:autoRedefine/>
    <w:uiPriority w:val="39"/>
    <w:semiHidden/>
    <w:rsid w:val="001E1E58"/>
    <w:pPr>
      <w:spacing w:after="100"/>
    </w:pPr>
  </w:style>
  <w:style w:type="character" w:styleId="Hyperlink">
    <w:name w:val="Hyperlink"/>
    <w:basedOn w:val="DefaultParagraphFont"/>
    <w:uiPriority w:val="99"/>
    <w:semiHidden/>
    <w:rsid w:val="001E1E58"/>
    <w:rPr>
      <w:color w:val="0000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7C136F"/>
    <w:rPr>
      <w:sz w:val="16"/>
      <w:szCs w:val="16"/>
    </w:rPr>
  </w:style>
  <w:style w:type="paragraph" w:styleId="NoSpacing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ListBullet">
    <w:name w:val="List Bullet"/>
    <w:basedOn w:val="Normal"/>
    <w:uiPriority w:val="99"/>
    <w:semiHidden/>
    <w:rsid w:val="0003123C"/>
    <w:pPr>
      <w:numPr>
        <w:numId w:val="16"/>
      </w:numPr>
      <w:spacing w:before="0" w:after="200" w:line="276" w:lineRule="auto"/>
      <w:ind w:left="340" w:hanging="340"/>
    </w:pPr>
  </w:style>
  <w:style w:type="paragraph" w:styleId="ListNumber">
    <w:name w:val="List Number"/>
    <w:basedOn w:val="Normal"/>
    <w:uiPriority w:val="99"/>
    <w:rsid w:val="00685B4E"/>
    <w:pPr>
      <w:numPr>
        <w:numId w:val="32"/>
      </w:numPr>
      <w:spacing w:before="0" w:line="276" w:lineRule="auto"/>
    </w:pPr>
  </w:style>
  <w:style w:type="character" w:styleId="Strong">
    <w:name w:val="Strong"/>
    <w:basedOn w:val="DefaultParagraphFont"/>
    <w:uiPriority w:val="22"/>
    <w:semiHidden/>
    <w:qFormat/>
    <w:rsid w:val="00BA31C4"/>
    <w:rPr>
      <w:b/>
      <w:bCs/>
    </w:rPr>
  </w:style>
  <w:style w:type="character" w:customStyle="1" w:styleId="Bold">
    <w:name w:val="Bold"/>
    <w:uiPriority w:val="1"/>
    <w:semiHidden/>
    <w:qFormat/>
    <w:rsid w:val="00BA31C4"/>
    <w:rPr>
      <w:b/>
      <w:bCs/>
    </w:rPr>
  </w:style>
  <w:style w:type="paragraph" w:styleId="ListBullet2">
    <w:name w:val="List Bullet 2"/>
    <w:basedOn w:val="Normal"/>
    <w:uiPriority w:val="99"/>
    <w:semiHidden/>
    <w:rsid w:val="00D27AF8"/>
    <w:pPr>
      <w:numPr>
        <w:numId w:val="35"/>
      </w:numPr>
      <w:spacing w:before="0"/>
    </w:pPr>
  </w:style>
  <w:style w:type="paragraph" w:customStyle="1" w:styleId="Graphheading1">
    <w:name w:val="Graph heading 1"/>
    <w:basedOn w:val="Normal"/>
    <w:semiHidden/>
    <w:qFormat/>
    <w:rsid w:val="008965F6"/>
    <w:pPr>
      <w:spacing w:after="60" w:line="240" w:lineRule="auto"/>
    </w:pPr>
    <w:rPr>
      <w:b/>
      <w:color w:val="054854" w:themeColor="accent3"/>
    </w:rPr>
  </w:style>
  <w:style w:type="paragraph" w:customStyle="1" w:styleId="Graphheading2">
    <w:name w:val="Graph heading 2"/>
    <w:basedOn w:val="Normal"/>
    <w:semiHidden/>
    <w:qFormat/>
    <w:rsid w:val="00664450"/>
    <w:pPr>
      <w:spacing w:after="60" w:line="240" w:lineRule="auto"/>
    </w:pPr>
    <w:rPr>
      <w:b/>
      <w:color w:val="F99927" w:themeColor="accent5"/>
    </w:rPr>
  </w:style>
  <w:style w:type="paragraph" w:customStyle="1" w:styleId="Graphheading3">
    <w:name w:val="Graph heading 3"/>
    <w:basedOn w:val="Normal"/>
    <w:semiHidden/>
    <w:qFormat/>
    <w:rsid w:val="00664450"/>
    <w:pPr>
      <w:spacing w:after="60" w:line="240" w:lineRule="auto"/>
    </w:pPr>
    <w:rPr>
      <w:b/>
      <w:color w:val="EC7216" w:themeColor="accent6"/>
    </w:rPr>
  </w:style>
  <w:style w:type="paragraph" w:customStyle="1" w:styleId="Graphheading4">
    <w:name w:val="Graph heading 4"/>
    <w:basedOn w:val="Normal"/>
    <w:semiHidden/>
    <w:qFormat/>
    <w:rsid w:val="008965F6"/>
    <w:pPr>
      <w:spacing w:after="60" w:line="240" w:lineRule="auto"/>
    </w:pPr>
    <w:rPr>
      <w:b/>
      <w:color w:val="107082" w:themeColor="accent2"/>
    </w:rPr>
  </w:style>
  <w:style w:type="paragraph" w:customStyle="1" w:styleId="Graphbullet">
    <w:name w:val="Graph bullet"/>
    <w:basedOn w:val="Normal"/>
    <w:semiHidden/>
    <w:qFormat/>
    <w:rsid w:val="008965F6"/>
    <w:pPr>
      <w:numPr>
        <w:numId w:val="28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2">
    <w:name w:val="Graph bullet 2"/>
    <w:basedOn w:val="Normal"/>
    <w:semiHidden/>
    <w:qFormat/>
    <w:rsid w:val="008965F6"/>
    <w:pPr>
      <w:numPr>
        <w:numId w:val="30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3">
    <w:name w:val="Graph bullet 3"/>
    <w:basedOn w:val="Normal"/>
    <w:semiHidden/>
    <w:qFormat/>
    <w:rsid w:val="008965F6"/>
    <w:pPr>
      <w:numPr>
        <w:numId w:val="29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4">
    <w:name w:val="Graph bullet 4"/>
    <w:basedOn w:val="Normal"/>
    <w:semiHidden/>
    <w:qFormat/>
    <w:rsid w:val="008965F6"/>
    <w:pPr>
      <w:numPr>
        <w:numId w:val="31"/>
      </w:numPr>
      <w:spacing w:before="0" w:after="0" w:line="240" w:lineRule="auto"/>
      <w:ind w:left="284" w:hanging="284"/>
    </w:pPr>
    <w:rPr>
      <w:sz w:val="20"/>
    </w:rPr>
  </w:style>
  <w:style w:type="paragraph" w:customStyle="1" w:styleId="TableTextLarge">
    <w:name w:val="Table Text Large"/>
    <w:basedOn w:val="Normal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ListNumber2">
    <w:name w:val="List Number 2"/>
    <w:basedOn w:val="Normal"/>
    <w:uiPriority w:val="99"/>
    <w:rsid w:val="00685B4E"/>
    <w:pPr>
      <w:numPr>
        <w:ilvl w:val="1"/>
        <w:numId w:val="32"/>
      </w:numPr>
      <w:spacing w:before="0" w:line="271" w:lineRule="auto"/>
    </w:pPr>
  </w:style>
  <w:style w:type="paragraph" w:customStyle="1" w:styleId="Checkbox">
    <w:name w:val="Checkbox"/>
    <w:basedOn w:val="Normal"/>
    <w:qFormat/>
    <w:rsid w:val="00A67285"/>
    <w:pPr>
      <w:spacing w:before="0"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BA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maps.app.goo.gl/5ZMeGeuLjKzQjNcJ9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das\AppData\Roaming\Microsoft\Templates\Home%20business%20startup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296F7AF52C415D959A87B2012A3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C0B35-EFDB-4F57-BBDD-AD2C9A63B4CA}"/>
      </w:docPartPr>
      <w:docPartBody>
        <w:p w:rsidR="006F3BCF" w:rsidRDefault="00000000">
          <w:pPr>
            <w:pStyle w:val="D8296F7AF52C415D959A87B2012A3B7C"/>
          </w:pPr>
          <w:r w:rsidRPr="005854DB">
            <w:t>HOME-BASED AGENCY</w:t>
          </w:r>
        </w:p>
      </w:docPartBody>
    </w:docPart>
    <w:docPart>
      <w:docPartPr>
        <w:name w:val="AC8F55AD707A48A39B04D34A02F96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3AD64-1F35-46CB-B779-771D8EBD9D9C}"/>
      </w:docPartPr>
      <w:docPartBody>
        <w:p w:rsidR="006F3BCF" w:rsidRDefault="00000000">
          <w:pPr>
            <w:pStyle w:val="AC8F55AD707A48A39B04D34A02F96D7E"/>
          </w:pPr>
          <w:r w:rsidRPr="005854DB">
            <w:t>Startup Checklist</w:t>
          </w:r>
        </w:p>
      </w:docPartBody>
    </w:docPart>
    <w:docPart>
      <w:docPartPr>
        <w:name w:val="F180AB26213547E586078483BBB9C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2D0DC-63F4-447C-A0E1-DCAE3A34567B}"/>
      </w:docPartPr>
      <w:docPartBody>
        <w:p w:rsidR="006F3BCF" w:rsidRDefault="00000000">
          <w:pPr>
            <w:pStyle w:val="F180AB26213547E586078483BBB9C07B"/>
          </w:pPr>
          <w:r w:rsidRPr="00685B4E">
            <w:t>Conduct a personal evaluation to determine why you want to start a business.</w:t>
          </w:r>
        </w:p>
      </w:docPartBody>
    </w:docPart>
    <w:docPart>
      <w:docPartPr>
        <w:name w:val="4298C928D2BE493EB246E90750C2A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3DABC-CDBA-4ED3-9E7D-1AE7F86FA6C4}"/>
      </w:docPartPr>
      <w:docPartBody>
        <w:p w:rsidR="006F3BCF" w:rsidRDefault="00000000">
          <w:pPr>
            <w:pStyle w:val="4298C928D2BE493EB246E90750C2A749"/>
          </w:pPr>
          <w:r w:rsidRPr="00685B4E">
            <w:t>Create a business plan:</w:t>
          </w:r>
        </w:p>
      </w:docPartBody>
    </w:docPart>
    <w:docPart>
      <w:docPartPr>
        <w:name w:val="4E4A3F0F308B494A9DB17A2D7D166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20D2E-A693-4DD7-906D-778EA11ADDF4}"/>
      </w:docPartPr>
      <w:docPartBody>
        <w:p w:rsidR="006F3BCF" w:rsidRDefault="00000000">
          <w:pPr>
            <w:pStyle w:val="4E4A3F0F308B494A9DB17A2D7D166FF6"/>
          </w:pPr>
          <w:r w:rsidRPr="00685B4E">
            <w:t>What do we do?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A5"/>
    <w:rsid w:val="000228D5"/>
    <w:rsid w:val="003C49FD"/>
    <w:rsid w:val="006126A9"/>
    <w:rsid w:val="006429A5"/>
    <w:rsid w:val="006F3BCF"/>
    <w:rsid w:val="007429D2"/>
    <w:rsid w:val="00B2444F"/>
    <w:rsid w:val="00BD7ED8"/>
    <w:rsid w:val="00BE0B2D"/>
    <w:rsid w:val="00FC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296F7AF52C415D959A87B2012A3B7C">
    <w:name w:val="D8296F7AF52C415D959A87B2012A3B7C"/>
  </w:style>
  <w:style w:type="paragraph" w:customStyle="1" w:styleId="AC8F55AD707A48A39B04D34A02F96D7E">
    <w:name w:val="AC8F55AD707A48A39B04D34A02F96D7E"/>
  </w:style>
  <w:style w:type="paragraph" w:customStyle="1" w:styleId="F180AB26213547E586078483BBB9C07B">
    <w:name w:val="F180AB26213547E586078483BBB9C07B"/>
  </w:style>
  <w:style w:type="paragraph" w:customStyle="1" w:styleId="4298C928D2BE493EB246E90750C2A749">
    <w:name w:val="4298C928D2BE493EB246E90750C2A749"/>
  </w:style>
  <w:style w:type="paragraph" w:customStyle="1" w:styleId="4E4A3F0F308B494A9DB17A2D7D166FF6">
    <w:name w:val="4E4A3F0F308B494A9DB17A2D7D166F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Created with Favhost.com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9D665E-9F2B-4523-84BE-A4382ED5311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7E37A00-9097-4418-AAC3-EE764BD19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6DF1BE-4256-448F-A640-C9F03A0B7CC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63BC185-8E20-4ACF-97AA-9CAB70B391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 business startup checklist</Template>
  <TotalTime>5</TotalTime>
  <Pages>7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Check-In Instruction</dc:title>
  <dc:subject/>
  <dc:creator/>
  <cp:keywords/>
  <dc:description/>
  <cp:lastModifiedBy>Das, Subhradeep</cp:lastModifiedBy>
  <cp:revision>5</cp:revision>
  <dcterms:created xsi:type="dcterms:W3CDTF">2026-04-19T09:34:00Z</dcterms:created>
  <dcterms:modified xsi:type="dcterms:W3CDTF">2026-05-04T16:59:00Z</dcterms:modified>
  <cp:contentStatus>&lt;Property name&gt;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