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552"/>
        <w:gridCol w:w="7374"/>
        <w:gridCol w:w="1154"/>
      </w:tblGrid>
      <w:tr w:rsidR="005854DB" w:rsidRPr="0092125E" w14:paraId="3D68949A" w14:textId="77777777" w:rsidTr="005854DB">
        <w:trPr>
          <w:trHeight w:val="1152"/>
        </w:trPr>
        <w:tc>
          <w:tcPr>
            <w:tcW w:w="9350" w:type="dxa"/>
            <w:gridSpan w:val="3"/>
            <w:vAlign w:val="center"/>
          </w:tcPr>
          <w:p w14:paraId="3B296085" w14:textId="38661D87" w:rsidR="005854DB" w:rsidRPr="00C601E4" w:rsidRDefault="00000000" w:rsidP="005854DB">
            <w:pPr>
              <w:pStyle w:val="Title"/>
              <w:rPr>
                <w:sz w:val="44"/>
                <w:szCs w:val="44"/>
              </w:rPr>
            </w:pPr>
            <w:sdt>
              <w:sdtPr>
                <w:rPr>
                  <w:sz w:val="44"/>
                  <w:szCs w:val="44"/>
                </w:rPr>
                <w:alias w:val="Title"/>
                <w:tag w:val=""/>
                <w:id w:val="2016188051"/>
                <w:placeholder>
                  <w:docPart w:val="D8296F7AF52C415D959A87B2012A3B7C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BA2619" w:rsidRPr="00C601E4">
                  <w:rPr>
                    <w:sz w:val="44"/>
                    <w:szCs w:val="44"/>
                  </w:rPr>
                  <w:t>Check-</w:t>
                </w:r>
                <w:r w:rsidR="00310FA6">
                  <w:rPr>
                    <w:sz w:val="44"/>
                    <w:szCs w:val="44"/>
                  </w:rPr>
                  <w:t>Out</w:t>
                </w:r>
                <w:r w:rsidR="00BA2619" w:rsidRPr="00C601E4">
                  <w:rPr>
                    <w:sz w:val="44"/>
                    <w:szCs w:val="44"/>
                  </w:rPr>
                  <w:t xml:space="preserve"> Instruction</w:t>
                </w:r>
              </w:sdtContent>
            </w:sdt>
          </w:p>
        </w:tc>
      </w:tr>
      <w:tr w:rsidR="005854DB" w:rsidRPr="0092125E" w14:paraId="75721C0B" w14:textId="77777777" w:rsidTr="005854DB">
        <w:trPr>
          <w:trHeight w:val="144"/>
        </w:trPr>
        <w:tc>
          <w:tcPr>
            <w:tcW w:w="1440" w:type="dxa"/>
          </w:tcPr>
          <w:p w14:paraId="701999F4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6840" w:type="dxa"/>
            <w:shd w:val="clear" w:color="auto" w:fill="F0CDA1" w:themeFill="accent1"/>
            <w:vAlign w:val="center"/>
          </w:tcPr>
          <w:p w14:paraId="213426D2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070" w:type="dxa"/>
          </w:tcPr>
          <w:p w14:paraId="68C1FF75" w14:textId="77777777" w:rsidR="005854DB" w:rsidRPr="0092125E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5854DB" w14:paraId="744C0BE9" w14:textId="77777777" w:rsidTr="00A67285">
        <w:trPr>
          <w:trHeight w:val="1332"/>
        </w:trPr>
        <w:tc>
          <w:tcPr>
            <w:tcW w:w="9350" w:type="dxa"/>
            <w:gridSpan w:val="3"/>
          </w:tcPr>
          <w:sdt>
            <w:sdtPr>
              <w:rPr>
                <w:sz w:val="32"/>
                <w:szCs w:val="32"/>
              </w:rPr>
              <w:alias w:val="Subtitle"/>
              <w:tag w:val=""/>
              <w:id w:val="1073854703"/>
              <w:placeholder>
                <w:docPart w:val="AC8F55AD707A48A39B04D34A02F96D7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Content>
              <w:p w14:paraId="35AACB75" w14:textId="1953DBA5" w:rsidR="004701AB" w:rsidRPr="004701AB" w:rsidRDefault="00952D7B" w:rsidP="004701AB">
                <w:pPr>
                  <w:pStyle w:val="Subtitle"/>
                  <w:rPr>
                    <w:sz w:val="32"/>
                    <w:szCs w:val="32"/>
                  </w:rPr>
                </w:pPr>
                <w:r w:rsidRPr="004701AB">
                  <w:rPr>
                    <w:sz w:val="32"/>
                    <w:szCs w:val="32"/>
                  </w:rPr>
                  <w:t>&lt;Property name&gt;</w:t>
                </w:r>
              </w:p>
            </w:sdtContent>
          </w:sdt>
        </w:tc>
      </w:tr>
    </w:tbl>
    <w:p w14:paraId="2471E3A1" w14:textId="1C8CAB0F" w:rsidR="00BD0C60" w:rsidRDefault="00310FA6" w:rsidP="005854DB">
      <w:pPr>
        <w:pStyle w:val="Heading1"/>
      </w:pPr>
      <w:r>
        <w:t>Leaving</w:t>
      </w:r>
      <w:r w:rsidR="00952D7B">
        <w:t xml:space="preserve"> notes</w:t>
      </w:r>
    </w:p>
    <w:p w14:paraId="12B334D7" w14:textId="77777777" w:rsidR="00310FA6" w:rsidRDefault="00310FA6" w:rsidP="00310FA6">
      <w:r>
        <w:t>Dear [Guest Name],</w:t>
      </w:r>
    </w:p>
    <w:p w14:paraId="7FFEE66E" w14:textId="302DA1B6" w:rsidR="00310FA6" w:rsidRDefault="00310FA6" w:rsidP="00310FA6">
      <w:r>
        <w:t xml:space="preserve">We hope you had a fantastic stay with us and enjoyed your time in the area! As your trip </w:t>
      </w:r>
      <w:r w:rsidR="004701AB">
        <w:t>ends</w:t>
      </w:r>
      <w:r>
        <w:t>, we want to make the check-out process as seamless as possible.</w:t>
      </w:r>
    </w:p>
    <w:p w14:paraId="55961BA8" w14:textId="70DB115B" w:rsidR="005854DB" w:rsidRDefault="00310FA6" w:rsidP="00310FA6">
      <w:r>
        <w:t>Please review the quick check-out steps below before you head out.</w:t>
      </w:r>
    </w:p>
    <w:p w14:paraId="460F79D7" w14:textId="77777777" w:rsidR="00952D7B" w:rsidRDefault="00952D7B" w:rsidP="005854DB"/>
    <w:p w14:paraId="7AAFD0EC" w14:textId="1C61FE82" w:rsidR="00685B4E" w:rsidRPr="00685B4E" w:rsidRDefault="00310FA6" w:rsidP="00685B4E">
      <w:pPr>
        <w:pStyle w:val="Heading1"/>
      </w:pPr>
      <w:r w:rsidRPr="00E25740">
        <w:rPr>
          <w:bCs/>
        </w:rPr>
        <w:t>Check-Out Time</w:t>
      </w:r>
    </w:p>
    <w:p w14:paraId="2E489087" w14:textId="77777777" w:rsidR="00310FA6" w:rsidRDefault="00310FA6" w:rsidP="00310FA6">
      <w:pPr>
        <w:spacing w:before="0" w:after="160" w:line="278" w:lineRule="auto"/>
        <w:rPr>
          <w:b/>
          <w:bCs/>
        </w:rPr>
      </w:pPr>
      <w:r w:rsidRPr="00E25740">
        <w:rPr>
          <w:b/>
          <w:bCs/>
        </w:rPr>
        <w:t>Standard Check-out:</w:t>
      </w:r>
      <w:r w:rsidRPr="00E25740">
        <w:t xml:space="preserve"> </w:t>
      </w:r>
      <w:proofErr w:type="spellStart"/>
      <w:r w:rsidRPr="00E25740">
        <w:t>Anytime</w:t>
      </w:r>
      <w:proofErr w:type="spellEnd"/>
      <w:r w:rsidRPr="00E25740">
        <w:t xml:space="preserve"> before </w:t>
      </w:r>
      <w:r w:rsidRPr="00E25740">
        <w:rPr>
          <w:b/>
          <w:bCs/>
        </w:rPr>
        <w:t>[e.g., 11:00 AM]</w:t>
      </w:r>
    </w:p>
    <w:p w14:paraId="55E51AD9" w14:textId="77777777" w:rsidR="00310FA6" w:rsidRPr="00E25740" w:rsidRDefault="00310FA6" w:rsidP="00310FA6">
      <w:pPr>
        <w:spacing w:before="0" w:after="160" w:line="278" w:lineRule="auto"/>
      </w:pPr>
    </w:p>
    <w:p w14:paraId="7A069A59" w14:textId="30DD652F" w:rsidR="00685B4E" w:rsidRDefault="00310FA6" w:rsidP="00310FA6">
      <w:r w:rsidRPr="00E25740">
        <w:rPr>
          <w:b/>
          <w:bCs/>
        </w:rPr>
        <w:t>Late Check-out:</w:t>
      </w:r>
      <w:r w:rsidRPr="00E25740">
        <w:t xml:space="preserve"> Our cleaning team arrives promptly to prepare for the next guest. If you need a bit more time, please message us as soon as possible, and we will do our best to accommodate based on the schedule.</w:t>
      </w:r>
    </w:p>
    <w:p w14:paraId="6A5C4B4E" w14:textId="12CE4820" w:rsidR="00685B4E" w:rsidRPr="009355C2" w:rsidRDefault="00310FA6" w:rsidP="009355C2">
      <w:pPr>
        <w:pStyle w:val="Heading1"/>
      </w:pPr>
      <w:r w:rsidRPr="00E25740">
        <w:rPr>
          <w:bCs/>
        </w:rPr>
        <w:t>Quick Departure Checklist</w:t>
      </w:r>
    </w:p>
    <w:p w14:paraId="79D1F626" w14:textId="762D602B" w:rsidR="00952D7B" w:rsidRDefault="00952D7B" w:rsidP="00952D7B"/>
    <w:p w14:paraId="1360E08B" w14:textId="77777777" w:rsidR="00310FA6" w:rsidRPr="00E25740" w:rsidRDefault="00310FA6" w:rsidP="00310FA6">
      <w:r w:rsidRPr="00E25740">
        <w:t>To help our cleaning team turn the property around efficiently, we kindly ask that you complete the following quick steps:</w:t>
      </w:r>
    </w:p>
    <w:p w14:paraId="0692EBCC" w14:textId="77777777" w:rsidR="00310FA6" w:rsidRPr="00E25740" w:rsidRDefault="00310FA6" w:rsidP="00310FA6">
      <w:pPr>
        <w:numPr>
          <w:ilvl w:val="0"/>
          <w:numId w:val="64"/>
        </w:numPr>
        <w:spacing w:before="0" w:after="160" w:line="278" w:lineRule="auto"/>
      </w:pPr>
      <w:r w:rsidRPr="00E25740">
        <w:rPr>
          <w:b/>
          <w:bCs/>
        </w:rPr>
        <w:t>Dishes:</w:t>
      </w:r>
      <w:r w:rsidRPr="00E25740">
        <w:t xml:space="preserve"> Please load any dirty dishes into the dishwasher and start the cycle. (Dish pods are located [under the sink]).</w:t>
      </w:r>
    </w:p>
    <w:p w14:paraId="4D6CA688" w14:textId="77777777" w:rsidR="00310FA6" w:rsidRPr="00E25740" w:rsidRDefault="00310FA6" w:rsidP="00310FA6">
      <w:pPr>
        <w:numPr>
          <w:ilvl w:val="0"/>
          <w:numId w:val="64"/>
        </w:numPr>
        <w:spacing w:before="0" w:after="160" w:line="278" w:lineRule="auto"/>
      </w:pPr>
      <w:r w:rsidRPr="00E25740">
        <w:rPr>
          <w:b/>
          <w:bCs/>
        </w:rPr>
        <w:t>Towels:</w:t>
      </w:r>
      <w:r w:rsidRPr="00E25740">
        <w:t xml:space="preserve"> Leave any used towels grouped together in the [bathtub / shower floor]. There is no need to strip the beds.</w:t>
      </w:r>
    </w:p>
    <w:p w14:paraId="5C3D9CCD" w14:textId="77777777" w:rsidR="00310FA6" w:rsidRPr="00E25740" w:rsidRDefault="00310FA6" w:rsidP="00310FA6">
      <w:pPr>
        <w:numPr>
          <w:ilvl w:val="0"/>
          <w:numId w:val="64"/>
        </w:numPr>
        <w:spacing w:before="0" w:after="160" w:line="278" w:lineRule="auto"/>
      </w:pPr>
      <w:r w:rsidRPr="00E25740">
        <w:rPr>
          <w:b/>
          <w:bCs/>
        </w:rPr>
        <w:t>Trash:</w:t>
      </w:r>
      <w:r w:rsidRPr="00E25740">
        <w:t xml:space="preserve"> Please tie up any full trash bags and place them in the outdoor bins located [e.g., on the side of the house / in the garage].</w:t>
      </w:r>
    </w:p>
    <w:p w14:paraId="42B545CE" w14:textId="77777777" w:rsidR="00310FA6" w:rsidRPr="00E25740" w:rsidRDefault="00310FA6" w:rsidP="00310FA6">
      <w:pPr>
        <w:numPr>
          <w:ilvl w:val="0"/>
          <w:numId w:val="64"/>
        </w:numPr>
        <w:spacing w:before="0" w:after="160" w:line="278" w:lineRule="auto"/>
      </w:pPr>
      <w:r w:rsidRPr="00E25740">
        <w:rPr>
          <w:b/>
          <w:bCs/>
        </w:rPr>
        <w:lastRenderedPageBreak/>
        <w:t>Thermostat:</w:t>
      </w:r>
      <w:r w:rsidRPr="00E25740">
        <w:t xml:space="preserve"> Kindly set the thermostat to </w:t>
      </w:r>
      <w:r w:rsidRPr="00E25740">
        <w:rPr>
          <w:b/>
          <w:bCs/>
        </w:rPr>
        <w:t>[e.g., 68°F in the winter / 74°F in the summer]</w:t>
      </w:r>
      <w:r w:rsidRPr="00E25740">
        <w:t>.</w:t>
      </w:r>
    </w:p>
    <w:p w14:paraId="3E2F55A4" w14:textId="3F43C7CD" w:rsidR="00310FA6" w:rsidRDefault="00310FA6" w:rsidP="00310FA6">
      <w:pPr>
        <w:numPr>
          <w:ilvl w:val="0"/>
          <w:numId w:val="64"/>
        </w:numPr>
        <w:spacing w:before="0" w:after="160" w:line="278" w:lineRule="auto"/>
      </w:pPr>
      <w:r w:rsidRPr="00E25740">
        <w:rPr>
          <w:b/>
          <w:bCs/>
        </w:rPr>
        <w:t>Lights &amp; Appliances:</w:t>
      </w:r>
      <w:r w:rsidRPr="00E25740">
        <w:t xml:space="preserve"> Please double-check that the oven, coffee maker, and all lights are turned off.</w:t>
      </w:r>
    </w:p>
    <w:p w14:paraId="4CF252DB" w14:textId="77777777" w:rsidR="00310FA6" w:rsidRDefault="00310FA6" w:rsidP="00310FA6">
      <w:pPr>
        <w:spacing w:before="0" w:after="160" w:line="278" w:lineRule="auto"/>
        <w:ind w:left="720"/>
      </w:pPr>
    </w:p>
    <w:p w14:paraId="24E94650" w14:textId="4057A1EF" w:rsidR="00685B4E" w:rsidRDefault="00310FA6" w:rsidP="009355C2">
      <w:pPr>
        <w:pStyle w:val="Heading1"/>
      </w:pPr>
      <w:r w:rsidRPr="00E25740">
        <w:rPr>
          <w:bCs/>
        </w:rPr>
        <w:t>Securing the Property</w:t>
      </w:r>
    </w:p>
    <w:p w14:paraId="72CDDAC6" w14:textId="77777777" w:rsidR="00310FA6" w:rsidRDefault="00310FA6" w:rsidP="00310FA6">
      <w:pPr>
        <w:spacing w:before="0" w:after="160" w:line="278" w:lineRule="auto"/>
        <w:rPr>
          <w:b/>
          <w:bCs/>
        </w:rPr>
      </w:pPr>
    </w:p>
    <w:p w14:paraId="137ECAD7" w14:textId="209E451B" w:rsidR="00310FA6" w:rsidRPr="00E25740" w:rsidRDefault="00310FA6" w:rsidP="00310FA6">
      <w:pPr>
        <w:spacing w:before="0" w:after="160" w:line="278" w:lineRule="auto"/>
      </w:pPr>
      <w:r w:rsidRPr="00E25740">
        <w:rPr>
          <w:b/>
          <w:bCs/>
        </w:rPr>
        <w:t>Windows &amp; Doors:</w:t>
      </w:r>
      <w:r w:rsidRPr="00E25740">
        <w:t xml:space="preserve"> Please ensure all windows and the back door are fully closed and locked.</w:t>
      </w:r>
    </w:p>
    <w:p w14:paraId="246BF2FD" w14:textId="02384DE3" w:rsidR="00952D7B" w:rsidRDefault="00310FA6" w:rsidP="00310FA6">
      <w:r w:rsidRPr="00E25740">
        <w:rPr>
          <w:b/>
          <w:bCs/>
        </w:rPr>
        <w:t>Front Door:</w:t>
      </w:r>
      <w:r w:rsidRPr="00E25740">
        <w:t xml:space="preserve"> When you exit, pull the front door shut and press the </w:t>
      </w:r>
      <w:r w:rsidRPr="00E25740">
        <w:rPr>
          <w:b/>
          <w:bCs/>
        </w:rPr>
        <w:t>[</w:t>
      </w:r>
      <w:r w:rsidRPr="00E25740">
        <w:rPr>
          <w:rFonts w:ascii="Segoe UI Symbol" w:hAnsi="Segoe UI Symbol" w:cs="Segoe UI Symbol"/>
          <w:b/>
          <w:bCs/>
        </w:rPr>
        <w:t>✓</w:t>
      </w:r>
      <w:r w:rsidRPr="00E25740">
        <w:rPr>
          <w:b/>
          <w:bCs/>
        </w:rPr>
        <w:t xml:space="preserve"> or Lock symbol]</w:t>
      </w:r>
      <w:r w:rsidRPr="00E25740">
        <w:t xml:space="preserve"> on the keypad to engage the deadbolt. Please listen </w:t>
      </w:r>
      <w:proofErr w:type="gramStart"/>
      <w:r w:rsidRPr="00E25740">
        <w:t>for</w:t>
      </w:r>
      <w:proofErr w:type="gramEnd"/>
      <w:r w:rsidRPr="00E25740">
        <w:t xml:space="preserve"> the locking mechanism to ensure it is secure.</w:t>
      </w:r>
      <w:r w:rsidR="00952D7B">
        <w:t xml:space="preserve">    </w:t>
      </w:r>
    </w:p>
    <w:p w14:paraId="1ABB0BA6" w14:textId="33FDA33C" w:rsidR="00952D7B" w:rsidRPr="003C5094" w:rsidRDefault="00952D7B" w:rsidP="00952D7B">
      <w:r w:rsidRPr="003C5094">
        <w:rPr>
          <w:b/>
          <w:bCs/>
        </w:rPr>
        <w:t>Security Info</w:t>
      </w:r>
    </w:p>
    <w:p w14:paraId="14BAA9C9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For your safety and peace of mind, the property is equipped with:</w:t>
      </w:r>
    </w:p>
    <w:p w14:paraId="58104CA0" w14:textId="77777777" w:rsidR="00952D7B" w:rsidRPr="003C5094" w:rsidRDefault="00952D7B" w:rsidP="00952D7B">
      <w:pPr>
        <w:numPr>
          <w:ilvl w:val="0"/>
          <w:numId w:val="46"/>
        </w:numPr>
        <w:spacing w:before="0" w:after="160" w:line="278" w:lineRule="auto"/>
      </w:pPr>
      <w:r w:rsidRPr="003C5094">
        <w:t>A Ring doorbell camera at the front entrance (outdoor only)</w:t>
      </w:r>
    </w:p>
    <w:p w14:paraId="6EF8E858" w14:textId="61949C6E" w:rsidR="0064787F" w:rsidRDefault="00952D7B" w:rsidP="0064787F">
      <w:pPr>
        <w:numPr>
          <w:ilvl w:val="0"/>
          <w:numId w:val="46"/>
        </w:numPr>
        <w:spacing w:before="0" w:after="160" w:line="278" w:lineRule="auto"/>
      </w:pPr>
      <w:r w:rsidRPr="003C5094">
        <w:t>Smoke and carbon monoxide detectors in all main areas</w:t>
      </w:r>
      <w:r w:rsidR="0064787F">
        <w:t>.</w:t>
      </w:r>
    </w:p>
    <w:p w14:paraId="0D95CA3C" w14:textId="77777777" w:rsidR="0064787F" w:rsidRDefault="0064787F" w:rsidP="0064787F">
      <w:pPr>
        <w:spacing w:before="0" w:after="160" w:line="278" w:lineRule="auto"/>
        <w:ind w:left="720"/>
      </w:pPr>
    </w:p>
    <w:p w14:paraId="3830A40D" w14:textId="2B4B54BD" w:rsidR="00685B4E" w:rsidRPr="00685B4E" w:rsidRDefault="00310FA6" w:rsidP="009355C2">
      <w:pPr>
        <w:pStyle w:val="Heading1"/>
      </w:pPr>
      <w:r w:rsidRPr="00E25740">
        <w:rPr>
          <w:bCs/>
        </w:rPr>
        <w:t>Safe Travels &amp; Feedback</w:t>
      </w:r>
    </w:p>
    <w:p w14:paraId="2BBFEF5A" w14:textId="77777777" w:rsidR="00310FA6" w:rsidRDefault="00310FA6" w:rsidP="00310FA6"/>
    <w:p w14:paraId="67C355E7" w14:textId="4EDDBD9C" w:rsidR="00310FA6" w:rsidRPr="00E25740" w:rsidRDefault="00310FA6" w:rsidP="00310FA6">
      <w:r w:rsidRPr="00E25740">
        <w:t>Once you have checked out, simply send us a quick message on the platform to let us know you've departed!</w:t>
      </w:r>
    </w:p>
    <w:p w14:paraId="4BC37AA0" w14:textId="77777777" w:rsidR="00310FA6" w:rsidRPr="00E25740" w:rsidRDefault="00310FA6" w:rsidP="00310FA6">
      <w:r w:rsidRPr="00E25740">
        <w:t>We strive to provide a 5-star experience for every guest. Once you are settled back home, we would be incredibly grateful if you could take a moment to leave us a review. If anything about your stay was less than perfect, please let us know so we can improve for future guests.</w:t>
      </w:r>
    </w:p>
    <w:p w14:paraId="254421B2" w14:textId="77777777" w:rsidR="00310FA6" w:rsidRPr="00E25740" w:rsidRDefault="00310FA6" w:rsidP="00310FA6">
      <w:r w:rsidRPr="00E25740">
        <w:t>Thank you again for choosing to stay with us. We hope to host you again on your next trip!</w:t>
      </w:r>
    </w:p>
    <w:p w14:paraId="233DFC1C" w14:textId="77777777" w:rsidR="0064787F" w:rsidRDefault="0064787F" w:rsidP="00310FA6"/>
    <w:p w14:paraId="41CD6DC6" w14:textId="467C2255" w:rsidR="00310FA6" w:rsidRPr="00E25740" w:rsidRDefault="00310FA6" w:rsidP="00310FA6">
      <w:r w:rsidRPr="00E25740">
        <w:t>Warmly,</w:t>
      </w:r>
    </w:p>
    <w:p w14:paraId="05331DD3" w14:textId="00F9230B" w:rsidR="0041006D" w:rsidRPr="005854DB" w:rsidRDefault="00310FA6" w:rsidP="00310FA6">
      <w:r w:rsidRPr="00E25740">
        <w:t>[Your Name / Your Company Name] [Link to your direct booking site or digital guidebook, if applicable]</w:t>
      </w:r>
    </w:p>
    <w:sectPr w:rsidR="0041006D" w:rsidRPr="005854DB" w:rsidSect="00A67285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720" w:right="1080" w:bottom="720" w:left="1080" w:header="648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167E5" w14:textId="77777777" w:rsidR="00335243" w:rsidRDefault="00335243" w:rsidP="005A20E2">
      <w:pPr>
        <w:spacing w:after="0"/>
      </w:pPr>
      <w:r>
        <w:separator/>
      </w:r>
    </w:p>
    <w:p w14:paraId="02FB9E6D" w14:textId="77777777" w:rsidR="00335243" w:rsidRDefault="00335243"/>
    <w:p w14:paraId="09F97419" w14:textId="77777777" w:rsidR="00335243" w:rsidRDefault="00335243" w:rsidP="009B4773"/>
    <w:p w14:paraId="41E794E9" w14:textId="77777777" w:rsidR="00335243" w:rsidRDefault="00335243" w:rsidP="00513832"/>
  </w:endnote>
  <w:endnote w:type="continuationSeparator" w:id="0">
    <w:p w14:paraId="37E758D8" w14:textId="77777777" w:rsidR="00335243" w:rsidRDefault="00335243" w:rsidP="005A20E2">
      <w:pPr>
        <w:spacing w:after="0"/>
      </w:pPr>
      <w:r>
        <w:continuationSeparator/>
      </w:r>
    </w:p>
    <w:p w14:paraId="41481B54" w14:textId="77777777" w:rsidR="00335243" w:rsidRDefault="00335243"/>
    <w:p w14:paraId="064D3C96" w14:textId="77777777" w:rsidR="00335243" w:rsidRDefault="00335243" w:rsidP="009B4773"/>
    <w:p w14:paraId="5C19FC84" w14:textId="77777777" w:rsidR="00335243" w:rsidRDefault="00335243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9456" w14:textId="05AE6C5D" w:rsidR="00B57756" w:rsidRPr="00F8411A" w:rsidRDefault="00000000" w:rsidP="00F8411A">
    <w:pPr>
      <w:pStyle w:val="Footer"/>
    </w:pPr>
    <w:sdt>
      <w:sdtPr>
        <w:alias w:val="Report Date"/>
        <w:tag w:val=""/>
        <w:id w:val="-1485464670"/>
        <w:placeholder>
          <w:docPart w:val="D8296F7AF52C415D959A87B2012A3B7C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952D7B">
          <w:t>Created with Favhost.com</w:t>
        </w:r>
      </w:sdtContent>
    </w:sdt>
    <w:r w:rsidR="00B57756" w:rsidRPr="00F8411A">
      <w:tab/>
    </w:r>
    <w:r w:rsidR="00B57756" w:rsidRPr="00F8411A">
      <w:fldChar w:fldCharType="begin"/>
    </w:r>
    <w:r w:rsidR="00B57756" w:rsidRPr="00F8411A">
      <w:instrText xml:space="preserve"> PAGE   \* MERGEFORMAT </w:instrText>
    </w:r>
    <w:r w:rsidR="00B57756" w:rsidRPr="00F8411A">
      <w:fldChar w:fldCharType="separate"/>
    </w:r>
    <w:r w:rsidR="00B57756" w:rsidRPr="00F8411A">
      <w:t>1</w:t>
    </w:r>
    <w:r w:rsidR="00B57756" w:rsidRPr="00F8411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07B2" w14:textId="483B16C1" w:rsidR="005854DB" w:rsidRPr="00F8411A" w:rsidRDefault="00000000" w:rsidP="005854DB">
    <w:pPr>
      <w:pStyle w:val="Footer"/>
    </w:pPr>
    <w:sdt>
      <w:sdtPr>
        <w:alias w:val="Report Date"/>
        <w:tag w:val=""/>
        <w:id w:val="-1095781852"/>
        <w:placeholder>
          <w:docPart w:val="4E4A3F0F308B494A9DB17A2D7D166FF6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952D7B">
          <w:t>Created with Favhost.com</w:t>
        </w:r>
      </w:sdtContent>
    </w:sdt>
    <w:r w:rsidR="005854DB" w:rsidRPr="00F8411A">
      <w:tab/>
    </w:r>
    <w:r w:rsidR="005854DB" w:rsidRPr="00F8411A">
      <w:fldChar w:fldCharType="begin"/>
    </w:r>
    <w:r w:rsidR="005854DB" w:rsidRPr="00F8411A">
      <w:instrText xml:space="preserve"> PAGE   \* MERGEFORMAT </w:instrText>
    </w:r>
    <w:r w:rsidR="005854DB" w:rsidRPr="00F8411A">
      <w:fldChar w:fldCharType="separate"/>
    </w:r>
    <w:r w:rsidR="005854DB">
      <w:t>2</w:t>
    </w:r>
    <w:r w:rsidR="005854DB"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EE82" w14:textId="77777777" w:rsidR="00335243" w:rsidRDefault="00335243" w:rsidP="005A20E2">
      <w:pPr>
        <w:spacing w:after="0"/>
      </w:pPr>
      <w:r>
        <w:separator/>
      </w:r>
    </w:p>
    <w:p w14:paraId="35369FE8" w14:textId="77777777" w:rsidR="00335243" w:rsidRDefault="00335243"/>
    <w:p w14:paraId="0BA16758" w14:textId="77777777" w:rsidR="00335243" w:rsidRDefault="00335243" w:rsidP="009B4773"/>
    <w:p w14:paraId="4A064933" w14:textId="77777777" w:rsidR="00335243" w:rsidRDefault="00335243" w:rsidP="00513832"/>
  </w:footnote>
  <w:footnote w:type="continuationSeparator" w:id="0">
    <w:p w14:paraId="367F5A09" w14:textId="77777777" w:rsidR="00335243" w:rsidRDefault="00335243" w:rsidP="005A20E2">
      <w:pPr>
        <w:spacing w:after="0"/>
      </w:pPr>
      <w:r>
        <w:continuationSeparator/>
      </w:r>
    </w:p>
    <w:p w14:paraId="4EADE5B5" w14:textId="77777777" w:rsidR="00335243" w:rsidRDefault="00335243"/>
    <w:p w14:paraId="005233D0" w14:textId="77777777" w:rsidR="00335243" w:rsidRDefault="00335243" w:rsidP="009B4773"/>
    <w:p w14:paraId="6C9A6AFB" w14:textId="77777777" w:rsidR="00335243" w:rsidRDefault="00335243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2478" w14:textId="2B9311DD" w:rsidR="005854DB" w:rsidRPr="005854DB" w:rsidRDefault="00000000" w:rsidP="00A67285">
    <w:pPr>
      <w:pStyle w:val="Header"/>
    </w:pPr>
    <w:sdt>
      <w:sdtPr>
        <w:rPr>
          <w:rStyle w:val="SubtleEmphasis"/>
          <w:rFonts w:cs="Aharoni"/>
          <w:color w:val="auto"/>
        </w:rPr>
        <w:alias w:val="Title"/>
        <w:tag w:val=""/>
        <w:id w:val="1367024086"/>
        <w:placeholder>
          <w:docPart w:val="F180AB26213547E586078483BBB9C07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Content>
        <w:r w:rsidR="00310FA6">
          <w:rPr>
            <w:rStyle w:val="SubtleEmphasis"/>
            <w:rFonts w:cs="Aharoni"/>
            <w:color w:val="auto"/>
          </w:rPr>
          <w:t>Check-Out Instruction</w:t>
        </w:r>
      </w:sdtContent>
    </w:sdt>
    <w:r w:rsidR="005854DB" w:rsidRPr="00A67285">
      <w:rPr>
        <w:rStyle w:val="SubtleEmphasis"/>
      </w:rPr>
      <w:br/>
    </w:r>
    <w:sdt>
      <w:sdtPr>
        <w:alias w:val="Subtitle"/>
        <w:tag w:val=""/>
        <w:id w:val="1852067448"/>
        <w:placeholder>
          <w:docPart w:val="4298C928D2BE493EB246E90750C2A749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Content>
        <w:r w:rsidR="00952D7B">
          <w:t>&lt;Property name&gt;</w:t>
        </w:r>
      </w:sdtContent>
    </w:sdt>
    <w:r w:rsidR="005854DB">
      <w:rPr>
        <w:noProof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11E98BE9" wp14:editId="47A91E5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F0CDA1">
                          <a:alpha val="5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D4F2D" w14:textId="77777777"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E98B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&quot;&quot;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" fillcolor="#f0cda1" stroked="f">
              <v:fill opacity="32896f"/>
              <v:textbox inset="20mm,8mm">
                <w:txbxContent>
                  <w:p w14:paraId="06FD4F2D" w14:textId="77777777"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E3" w14:textId="3D2B5141" w:rsidR="005854DB" w:rsidRDefault="00C601E4" w:rsidP="00A67285">
    <w:pPr>
      <w:pStyle w:val="Header"/>
      <w:spacing w:after="0"/>
    </w:pPr>
    <w:r>
      <w:rPr>
        <w:noProof/>
      </w:rPr>
      <w:drawing>
        <wp:inline distT="0" distB="0" distL="0" distR="0" wp14:anchorId="41D8F445" wp14:editId="6B941BC1">
          <wp:extent cx="1197039" cy="565150"/>
          <wp:effectExtent l="0" t="0" r="3175" b="6350"/>
          <wp:docPr id="4118770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1877039" name="Picture 4118770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2316" cy="600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54DB">
      <w:rPr>
        <w:noProof/>
      </w:rPr>
      <w:drawing>
        <wp:anchor distT="0" distB="0" distL="114300" distR="114300" simplePos="0" relativeHeight="251698176" behindDoc="1" locked="0" layoutInCell="1" allowOverlap="1" wp14:anchorId="3D6BB8F1" wp14:editId="38578C46">
          <wp:simplePos x="0" y="0"/>
          <wp:positionH relativeFrom="column">
            <wp:posOffset>-800100</wp:posOffset>
          </wp:positionH>
          <wp:positionV relativeFrom="paragraph">
            <wp:posOffset>-411480</wp:posOffset>
          </wp:positionV>
          <wp:extent cx="7996799" cy="2282808"/>
          <wp:effectExtent l="0" t="0" r="444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8" r="1478"/>
                  <a:stretch>
                    <a:fillRect/>
                  </a:stretch>
                </pic:blipFill>
                <pic:spPr bwMode="auto">
                  <a:xfrm>
                    <a:off x="0" y="0"/>
                    <a:ext cx="7996799" cy="2282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C2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 w15:restartNumberingAfterBreak="0">
    <w:nsid w:val="FFFFFF88"/>
    <w:multiLevelType w:val="singleLevel"/>
    <w:tmpl w:val="EE34F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CE2890"/>
    <w:multiLevelType w:val="multilevel"/>
    <w:tmpl w:val="885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6199D"/>
    <w:multiLevelType w:val="multilevel"/>
    <w:tmpl w:val="99CCD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A77216"/>
    <w:multiLevelType w:val="hybridMultilevel"/>
    <w:tmpl w:val="2C52A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D2831"/>
    <w:multiLevelType w:val="multilevel"/>
    <w:tmpl w:val="26BA12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2B816AD"/>
    <w:multiLevelType w:val="multilevel"/>
    <w:tmpl w:val="20282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AE2D6B"/>
    <w:multiLevelType w:val="hybridMultilevel"/>
    <w:tmpl w:val="B1B62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72E4EA6"/>
    <w:multiLevelType w:val="multilevel"/>
    <w:tmpl w:val="109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604966"/>
    <w:multiLevelType w:val="multilevel"/>
    <w:tmpl w:val="2D1AA6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69324D"/>
    <w:multiLevelType w:val="multilevel"/>
    <w:tmpl w:val="EF8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A9063F"/>
    <w:multiLevelType w:val="multilevel"/>
    <w:tmpl w:val="98A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C2CD9"/>
    <w:multiLevelType w:val="multilevel"/>
    <w:tmpl w:val="5CF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C0932E7"/>
    <w:multiLevelType w:val="multilevel"/>
    <w:tmpl w:val="2B1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AB19CD"/>
    <w:multiLevelType w:val="multilevel"/>
    <w:tmpl w:val="E15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E560D"/>
    <w:multiLevelType w:val="multilevel"/>
    <w:tmpl w:val="CE4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C1828"/>
    <w:multiLevelType w:val="multilevel"/>
    <w:tmpl w:val="00E80A2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ListNumber2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431CDB"/>
    <w:multiLevelType w:val="multilevel"/>
    <w:tmpl w:val="56EC21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5F6FA0"/>
    <w:multiLevelType w:val="multilevel"/>
    <w:tmpl w:val="39A62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0974CB"/>
    <w:multiLevelType w:val="multilevel"/>
    <w:tmpl w:val="D49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2C7A46"/>
    <w:multiLevelType w:val="hybridMultilevel"/>
    <w:tmpl w:val="2FAE9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4CC7E97"/>
    <w:multiLevelType w:val="multilevel"/>
    <w:tmpl w:val="84E60B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4A7111"/>
    <w:multiLevelType w:val="multilevel"/>
    <w:tmpl w:val="AFC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47185">
    <w:abstractNumId w:val="39"/>
  </w:num>
  <w:num w:numId="2" w16cid:durableId="604193631">
    <w:abstractNumId w:val="51"/>
  </w:num>
  <w:num w:numId="3" w16cid:durableId="129325202">
    <w:abstractNumId w:val="24"/>
  </w:num>
  <w:num w:numId="4" w16cid:durableId="1220939972">
    <w:abstractNumId w:val="34"/>
  </w:num>
  <w:num w:numId="5" w16cid:durableId="2102212320">
    <w:abstractNumId w:val="16"/>
  </w:num>
  <w:num w:numId="6" w16cid:durableId="2049408463">
    <w:abstractNumId w:val="8"/>
  </w:num>
  <w:num w:numId="7" w16cid:durableId="643120733">
    <w:abstractNumId w:val="50"/>
  </w:num>
  <w:num w:numId="8" w16cid:durableId="1968924551">
    <w:abstractNumId w:val="15"/>
  </w:num>
  <w:num w:numId="9" w16cid:durableId="1738281432">
    <w:abstractNumId w:val="56"/>
  </w:num>
  <w:num w:numId="10" w16cid:durableId="1122724989">
    <w:abstractNumId w:val="45"/>
  </w:num>
  <w:num w:numId="11" w16cid:durableId="1554267748">
    <w:abstractNumId w:val="4"/>
  </w:num>
  <w:num w:numId="12" w16cid:durableId="1989169126">
    <w:abstractNumId w:val="11"/>
  </w:num>
  <w:num w:numId="13" w16cid:durableId="2041936011">
    <w:abstractNumId w:val="20"/>
  </w:num>
  <w:num w:numId="14" w16cid:durableId="97213403">
    <w:abstractNumId w:val="33"/>
  </w:num>
  <w:num w:numId="15" w16cid:durableId="187915071">
    <w:abstractNumId w:val="27"/>
  </w:num>
  <w:num w:numId="16" w16cid:durableId="561251619">
    <w:abstractNumId w:val="7"/>
  </w:num>
  <w:num w:numId="17" w16cid:durableId="862983712">
    <w:abstractNumId w:val="37"/>
  </w:num>
  <w:num w:numId="18" w16cid:durableId="1809128216">
    <w:abstractNumId w:val="57"/>
  </w:num>
  <w:num w:numId="19" w16cid:durableId="1543593658">
    <w:abstractNumId w:val="10"/>
  </w:num>
  <w:num w:numId="20" w16cid:durableId="18092274">
    <w:abstractNumId w:val="43"/>
  </w:num>
  <w:num w:numId="21" w16cid:durableId="811287972">
    <w:abstractNumId w:val="14"/>
  </w:num>
  <w:num w:numId="22" w16cid:durableId="1604535324">
    <w:abstractNumId w:val="29"/>
  </w:num>
  <w:num w:numId="23" w16cid:durableId="189419490">
    <w:abstractNumId w:val="31"/>
  </w:num>
  <w:num w:numId="24" w16cid:durableId="1084036469">
    <w:abstractNumId w:val="26"/>
  </w:num>
  <w:num w:numId="25" w16cid:durableId="1403523452">
    <w:abstractNumId w:val="30"/>
  </w:num>
  <w:num w:numId="26" w16cid:durableId="636421860">
    <w:abstractNumId w:val="9"/>
  </w:num>
  <w:num w:numId="27" w16cid:durableId="2116778971">
    <w:abstractNumId w:val="47"/>
  </w:num>
  <w:num w:numId="28" w16cid:durableId="1524630222">
    <w:abstractNumId w:val="18"/>
  </w:num>
  <w:num w:numId="29" w16cid:durableId="1238832121">
    <w:abstractNumId w:val="6"/>
  </w:num>
  <w:num w:numId="30" w16cid:durableId="930042561">
    <w:abstractNumId w:val="25"/>
  </w:num>
  <w:num w:numId="31" w16cid:durableId="1987935396">
    <w:abstractNumId w:val="5"/>
  </w:num>
  <w:num w:numId="32" w16cid:durableId="1521309207">
    <w:abstractNumId w:val="42"/>
  </w:num>
  <w:num w:numId="33" w16cid:durableId="2143231123">
    <w:abstractNumId w:val="44"/>
  </w:num>
  <w:num w:numId="34" w16cid:durableId="1165240652">
    <w:abstractNumId w:val="3"/>
  </w:num>
  <w:num w:numId="35" w16cid:durableId="644816472">
    <w:abstractNumId w:val="1"/>
  </w:num>
  <w:num w:numId="36" w16cid:durableId="1902400802">
    <w:abstractNumId w:val="2"/>
  </w:num>
  <w:num w:numId="37" w16cid:durableId="1637253083">
    <w:abstractNumId w:val="0"/>
  </w:num>
  <w:num w:numId="38" w16cid:durableId="130246628">
    <w:abstractNumId w:val="49"/>
  </w:num>
  <w:num w:numId="39" w16cid:durableId="9714075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6785369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097134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9200523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838113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375110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2797976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88985384">
    <w:abstractNumId w:val="41"/>
  </w:num>
  <w:num w:numId="47" w16cid:durableId="1148783427">
    <w:abstractNumId w:val="36"/>
  </w:num>
  <w:num w:numId="48" w16cid:durableId="148718824">
    <w:abstractNumId w:val="52"/>
  </w:num>
  <w:num w:numId="49" w16cid:durableId="1895268175">
    <w:abstractNumId w:val="32"/>
  </w:num>
  <w:num w:numId="50" w16cid:durableId="1190409234">
    <w:abstractNumId w:val="40"/>
  </w:num>
  <w:num w:numId="51" w16cid:durableId="113133983">
    <w:abstractNumId w:val="38"/>
  </w:num>
  <w:num w:numId="52" w16cid:durableId="1395396299">
    <w:abstractNumId w:val="12"/>
  </w:num>
  <w:num w:numId="53" w16cid:durableId="1827086237">
    <w:abstractNumId w:val="35"/>
  </w:num>
  <w:num w:numId="54" w16cid:durableId="1269506259">
    <w:abstractNumId w:val="21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55" w16cid:durableId="1074085715">
    <w:abstractNumId w:val="28"/>
    <w:lvlOverride w:ilvl="0">
      <w:lvl w:ilvl="0">
        <w:numFmt w:val="decimal"/>
        <w:lvlText w:val="%1."/>
        <w:lvlJc w:val="left"/>
      </w:lvl>
    </w:lvlOverride>
  </w:num>
  <w:num w:numId="56" w16cid:durableId="751707140">
    <w:abstractNumId w:val="13"/>
    <w:lvlOverride w:ilvl="0">
      <w:lvl w:ilvl="0">
        <w:numFmt w:val="decimal"/>
        <w:lvlText w:val="%1."/>
        <w:lvlJc w:val="left"/>
      </w:lvl>
    </w:lvlOverride>
  </w:num>
  <w:num w:numId="57" w16cid:durableId="1103840951">
    <w:abstractNumId w:val="54"/>
    <w:lvlOverride w:ilvl="0">
      <w:lvl w:ilvl="0">
        <w:numFmt w:val="decimal"/>
        <w:lvlText w:val="%1."/>
        <w:lvlJc w:val="left"/>
      </w:lvl>
    </w:lvlOverride>
  </w:num>
  <w:num w:numId="58" w16cid:durableId="579408798">
    <w:abstractNumId w:val="19"/>
    <w:lvlOverride w:ilvl="0">
      <w:lvl w:ilvl="0">
        <w:numFmt w:val="decimal"/>
        <w:lvlText w:val="%1."/>
        <w:lvlJc w:val="left"/>
      </w:lvl>
    </w:lvlOverride>
  </w:num>
  <w:num w:numId="59" w16cid:durableId="1877814306">
    <w:abstractNumId w:val="46"/>
    <w:lvlOverride w:ilvl="0">
      <w:lvl w:ilvl="0">
        <w:numFmt w:val="decimal"/>
        <w:lvlText w:val="%1."/>
        <w:lvlJc w:val="left"/>
      </w:lvl>
    </w:lvlOverride>
  </w:num>
  <w:num w:numId="60" w16cid:durableId="654332533">
    <w:abstractNumId w:val="22"/>
  </w:num>
  <w:num w:numId="61" w16cid:durableId="435444351">
    <w:abstractNumId w:val="53"/>
  </w:num>
  <w:num w:numId="62" w16cid:durableId="713888542">
    <w:abstractNumId w:val="17"/>
  </w:num>
  <w:num w:numId="63" w16cid:durableId="1001546445">
    <w:abstractNumId w:val="55"/>
  </w:num>
  <w:num w:numId="64" w16cid:durableId="1804541539">
    <w:abstractNumId w:val="23"/>
  </w:num>
  <w:num w:numId="65" w16cid:durableId="1513111156">
    <w:abstractNumId w:val="4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7B"/>
    <w:rsid w:val="0000092E"/>
    <w:rsid w:val="00012A83"/>
    <w:rsid w:val="00017C3C"/>
    <w:rsid w:val="00021F2E"/>
    <w:rsid w:val="00026EAE"/>
    <w:rsid w:val="0003123C"/>
    <w:rsid w:val="00032A10"/>
    <w:rsid w:val="00043FFE"/>
    <w:rsid w:val="00044074"/>
    <w:rsid w:val="0004430C"/>
    <w:rsid w:val="00066DE2"/>
    <w:rsid w:val="00077931"/>
    <w:rsid w:val="00084E91"/>
    <w:rsid w:val="000900B6"/>
    <w:rsid w:val="000A649E"/>
    <w:rsid w:val="000A7626"/>
    <w:rsid w:val="000B5DA2"/>
    <w:rsid w:val="000C1C28"/>
    <w:rsid w:val="000C5872"/>
    <w:rsid w:val="000E0979"/>
    <w:rsid w:val="000E1544"/>
    <w:rsid w:val="001155CE"/>
    <w:rsid w:val="001225D9"/>
    <w:rsid w:val="00124370"/>
    <w:rsid w:val="00160392"/>
    <w:rsid w:val="001A5429"/>
    <w:rsid w:val="001D1C22"/>
    <w:rsid w:val="001E11F1"/>
    <w:rsid w:val="001E1E58"/>
    <w:rsid w:val="00206719"/>
    <w:rsid w:val="00240312"/>
    <w:rsid w:val="00247B17"/>
    <w:rsid w:val="00252E4A"/>
    <w:rsid w:val="002642A8"/>
    <w:rsid w:val="002955AB"/>
    <w:rsid w:val="002A137B"/>
    <w:rsid w:val="002C47D9"/>
    <w:rsid w:val="00310FA6"/>
    <w:rsid w:val="0031130D"/>
    <w:rsid w:val="00314A6F"/>
    <w:rsid w:val="00334394"/>
    <w:rsid w:val="00335243"/>
    <w:rsid w:val="00347AF5"/>
    <w:rsid w:val="00360F98"/>
    <w:rsid w:val="00362478"/>
    <w:rsid w:val="00374421"/>
    <w:rsid w:val="003A1203"/>
    <w:rsid w:val="003B5758"/>
    <w:rsid w:val="003C49FD"/>
    <w:rsid w:val="003D59A7"/>
    <w:rsid w:val="003E78A7"/>
    <w:rsid w:val="003F0714"/>
    <w:rsid w:val="003F13B0"/>
    <w:rsid w:val="003F5F4A"/>
    <w:rsid w:val="00403423"/>
    <w:rsid w:val="0041006D"/>
    <w:rsid w:val="004262DD"/>
    <w:rsid w:val="0042646F"/>
    <w:rsid w:val="00435096"/>
    <w:rsid w:val="004411FB"/>
    <w:rsid w:val="00443212"/>
    <w:rsid w:val="004701AB"/>
    <w:rsid w:val="00493EC0"/>
    <w:rsid w:val="00495909"/>
    <w:rsid w:val="004B5251"/>
    <w:rsid w:val="004C0453"/>
    <w:rsid w:val="004C7B3E"/>
    <w:rsid w:val="00513832"/>
    <w:rsid w:val="00526C37"/>
    <w:rsid w:val="00533047"/>
    <w:rsid w:val="00577B45"/>
    <w:rsid w:val="005854DB"/>
    <w:rsid w:val="005919AF"/>
    <w:rsid w:val="005A20E2"/>
    <w:rsid w:val="005B6A1A"/>
    <w:rsid w:val="005D2146"/>
    <w:rsid w:val="005F6388"/>
    <w:rsid w:val="006329E1"/>
    <w:rsid w:val="00633E73"/>
    <w:rsid w:val="0064787F"/>
    <w:rsid w:val="00655308"/>
    <w:rsid w:val="00664450"/>
    <w:rsid w:val="006730A0"/>
    <w:rsid w:val="00685B4E"/>
    <w:rsid w:val="006936EB"/>
    <w:rsid w:val="006B2383"/>
    <w:rsid w:val="006D0144"/>
    <w:rsid w:val="006E3FC8"/>
    <w:rsid w:val="006F38DB"/>
    <w:rsid w:val="007157EF"/>
    <w:rsid w:val="0073670F"/>
    <w:rsid w:val="00740FCE"/>
    <w:rsid w:val="007429D2"/>
    <w:rsid w:val="00753E67"/>
    <w:rsid w:val="00784AB5"/>
    <w:rsid w:val="007B17C4"/>
    <w:rsid w:val="007B1F5A"/>
    <w:rsid w:val="007B3AB6"/>
    <w:rsid w:val="007B5AFF"/>
    <w:rsid w:val="007C136F"/>
    <w:rsid w:val="007C5AF4"/>
    <w:rsid w:val="007D40E3"/>
    <w:rsid w:val="007D5767"/>
    <w:rsid w:val="007F793B"/>
    <w:rsid w:val="00813EC8"/>
    <w:rsid w:val="00817F8C"/>
    <w:rsid w:val="0083428B"/>
    <w:rsid w:val="00876F99"/>
    <w:rsid w:val="008820B3"/>
    <w:rsid w:val="00886169"/>
    <w:rsid w:val="0089410F"/>
    <w:rsid w:val="008965F6"/>
    <w:rsid w:val="008A2B5E"/>
    <w:rsid w:val="008D3386"/>
    <w:rsid w:val="008F704C"/>
    <w:rsid w:val="0090206C"/>
    <w:rsid w:val="00902998"/>
    <w:rsid w:val="00912C1B"/>
    <w:rsid w:val="0092125E"/>
    <w:rsid w:val="00924319"/>
    <w:rsid w:val="009355C2"/>
    <w:rsid w:val="00952A7A"/>
    <w:rsid w:val="00952D7B"/>
    <w:rsid w:val="00974BF8"/>
    <w:rsid w:val="009A3B33"/>
    <w:rsid w:val="009A45A0"/>
    <w:rsid w:val="009B35B5"/>
    <w:rsid w:val="009B4773"/>
    <w:rsid w:val="009D2556"/>
    <w:rsid w:val="00A1223D"/>
    <w:rsid w:val="00A630FD"/>
    <w:rsid w:val="00A67285"/>
    <w:rsid w:val="00A74908"/>
    <w:rsid w:val="00A91213"/>
    <w:rsid w:val="00A960DC"/>
    <w:rsid w:val="00AA29B1"/>
    <w:rsid w:val="00AA387F"/>
    <w:rsid w:val="00AA66D7"/>
    <w:rsid w:val="00AC3653"/>
    <w:rsid w:val="00AE0241"/>
    <w:rsid w:val="00AE5008"/>
    <w:rsid w:val="00B26302"/>
    <w:rsid w:val="00B37B3B"/>
    <w:rsid w:val="00B44C47"/>
    <w:rsid w:val="00B57756"/>
    <w:rsid w:val="00B57F4F"/>
    <w:rsid w:val="00B7636D"/>
    <w:rsid w:val="00B80CF1"/>
    <w:rsid w:val="00B9439D"/>
    <w:rsid w:val="00BA2619"/>
    <w:rsid w:val="00BA2A38"/>
    <w:rsid w:val="00BA31C4"/>
    <w:rsid w:val="00BB02E6"/>
    <w:rsid w:val="00BD0C60"/>
    <w:rsid w:val="00BD7ED8"/>
    <w:rsid w:val="00C17BCF"/>
    <w:rsid w:val="00C3246A"/>
    <w:rsid w:val="00C601E4"/>
    <w:rsid w:val="00C65564"/>
    <w:rsid w:val="00CA61D8"/>
    <w:rsid w:val="00CD1D98"/>
    <w:rsid w:val="00CF1267"/>
    <w:rsid w:val="00D13200"/>
    <w:rsid w:val="00D26769"/>
    <w:rsid w:val="00D27AF8"/>
    <w:rsid w:val="00D6543F"/>
    <w:rsid w:val="00D74E0C"/>
    <w:rsid w:val="00D94688"/>
    <w:rsid w:val="00DB5A2E"/>
    <w:rsid w:val="00DC0528"/>
    <w:rsid w:val="00DC1104"/>
    <w:rsid w:val="00DC7466"/>
    <w:rsid w:val="00DC7E1C"/>
    <w:rsid w:val="00DE65A2"/>
    <w:rsid w:val="00DF2DCC"/>
    <w:rsid w:val="00E01D0E"/>
    <w:rsid w:val="00E16215"/>
    <w:rsid w:val="00E173EF"/>
    <w:rsid w:val="00E31650"/>
    <w:rsid w:val="00E35169"/>
    <w:rsid w:val="00E53724"/>
    <w:rsid w:val="00E552C8"/>
    <w:rsid w:val="00E75006"/>
    <w:rsid w:val="00E84350"/>
    <w:rsid w:val="00E85863"/>
    <w:rsid w:val="00E91AE4"/>
    <w:rsid w:val="00EA431D"/>
    <w:rsid w:val="00EC4BCD"/>
    <w:rsid w:val="00F11CB1"/>
    <w:rsid w:val="00F217D3"/>
    <w:rsid w:val="00F33F5E"/>
    <w:rsid w:val="00F60840"/>
    <w:rsid w:val="00F75B86"/>
    <w:rsid w:val="00F77933"/>
    <w:rsid w:val="00F8411A"/>
    <w:rsid w:val="00FC1405"/>
    <w:rsid w:val="00FF0913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7CC9C"/>
  <w15:chartTrackingRefBased/>
  <w15:docId w15:val="{C4044A8D-E7EC-4CED-A28C-1D04E17A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5"/>
    <w:pPr>
      <w:spacing w:before="120" w:after="120" w:line="288" w:lineRule="auto"/>
    </w:pPr>
    <w:rPr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4DB"/>
    <w:pPr>
      <w:keepNext/>
      <w:keepLines/>
      <w:pBdr>
        <w:bottom w:val="single" w:sz="24" w:space="4" w:color="F0CDA1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HeaderChar">
    <w:name w:val="Header Char"/>
    <w:basedOn w:val="DefaultParagraphFont"/>
    <w:link w:val="Header"/>
    <w:uiPriority w:val="99"/>
    <w:rsid w:val="00A67285"/>
    <w:rPr>
      <w:rFonts w:cstheme="minorHAnsi"/>
      <w:i/>
      <w:color w:val="331D01"/>
      <w:sz w:val="24"/>
    </w:rPr>
  </w:style>
  <w:style w:type="paragraph" w:styleId="Footer">
    <w:name w:val="footer"/>
    <w:basedOn w:val="Normal"/>
    <w:link w:val="FooterChar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AF5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Heading1Char">
    <w:name w:val="Heading 1 Char"/>
    <w:basedOn w:val="DefaultParagraphFont"/>
    <w:link w:val="Heading1"/>
    <w:uiPriority w:val="9"/>
    <w:rsid w:val="005854DB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Default">
    <w:name w:val="Defaul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semiHidden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Emphasis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DefaultParagraphFont"/>
    <w:uiPriority w:val="99"/>
    <w:semiHidden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Bullet">
    <w:name w:val="List Bullet"/>
    <w:basedOn w:val="Normal"/>
    <w:uiPriority w:val="99"/>
    <w:semiHidden/>
    <w:rsid w:val="0003123C"/>
    <w:pPr>
      <w:numPr>
        <w:numId w:val="16"/>
      </w:numPr>
      <w:spacing w:before="0" w:after="200" w:line="276" w:lineRule="auto"/>
      <w:ind w:left="340" w:hanging="340"/>
    </w:pPr>
  </w:style>
  <w:style w:type="paragraph" w:styleId="ListNumber">
    <w:name w:val="List Number"/>
    <w:basedOn w:val="Normal"/>
    <w:uiPriority w:val="99"/>
    <w:rsid w:val="00685B4E"/>
    <w:pPr>
      <w:numPr>
        <w:numId w:val="32"/>
      </w:numPr>
      <w:spacing w:before="0" w:line="276" w:lineRule="auto"/>
    </w:pPr>
  </w:style>
  <w:style w:type="character" w:styleId="Strong">
    <w:name w:val="Strong"/>
    <w:basedOn w:val="DefaultParagraphFont"/>
    <w:uiPriority w:val="22"/>
    <w:semiHidden/>
    <w:qFormat/>
    <w:rsid w:val="00BA31C4"/>
    <w:rPr>
      <w:b/>
      <w:bCs/>
    </w:rPr>
  </w:style>
  <w:style w:type="character" w:customStyle="1" w:styleId="Bold">
    <w:name w:val="Bold"/>
    <w:uiPriority w:val="1"/>
    <w:semiHidden/>
    <w:qFormat/>
    <w:rsid w:val="00BA31C4"/>
    <w:rPr>
      <w:b/>
      <w:bCs/>
    </w:rPr>
  </w:style>
  <w:style w:type="paragraph" w:styleId="ListBullet2">
    <w:name w:val="List Bullet 2"/>
    <w:basedOn w:val="Normal"/>
    <w:uiPriority w:val="99"/>
    <w:semiHidden/>
    <w:rsid w:val="00D27AF8"/>
    <w:pPr>
      <w:numPr>
        <w:numId w:val="35"/>
      </w:numPr>
      <w:spacing w:before="0"/>
    </w:pPr>
  </w:style>
  <w:style w:type="paragraph" w:customStyle="1" w:styleId="Graphheading1">
    <w:name w:val="Graph heading 1"/>
    <w:basedOn w:val="Normal"/>
    <w:semiHidden/>
    <w:qFormat/>
    <w:rsid w:val="008965F6"/>
    <w:pPr>
      <w:spacing w:after="60" w:line="240" w:lineRule="auto"/>
    </w:pPr>
    <w:rPr>
      <w:b/>
      <w:color w:val="054854" w:themeColor="accent3"/>
    </w:rPr>
  </w:style>
  <w:style w:type="paragraph" w:customStyle="1" w:styleId="Graphheading2">
    <w:name w:val="Graph heading 2"/>
    <w:basedOn w:val="Normal"/>
    <w:semiHidden/>
    <w:qFormat/>
    <w:rsid w:val="00664450"/>
    <w:pPr>
      <w:spacing w:after="60" w:line="240" w:lineRule="auto"/>
    </w:pPr>
    <w:rPr>
      <w:b/>
      <w:color w:val="F99927" w:themeColor="accent5"/>
    </w:rPr>
  </w:style>
  <w:style w:type="paragraph" w:customStyle="1" w:styleId="Graphheading3">
    <w:name w:val="Graph heading 3"/>
    <w:basedOn w:val="Normal"/>
    <w:semiHidden/>
    <w:qFormat/>
    <w:rsid w:val="00664450"/>
    <w:pPr>
      <w:spacing w:after="60" w:line="240" w:lineRule="auto"/>
    </w:pPr>
    <w:rPr>
      <w:b/>
      <w:color w:val="EC7216" w:themeColor="accent6"/>
    </w:rPr>
  </w:style>
  <w:style w:type="paragraph" w:customStyle="1" w:styleId="Graphheading4">
    <w:name w:val="Graph heading 4"/>
    <w:basedOn w:val="Normal"/>
    <w:semiHidden/>
    <w:qFormat/>
    <w:rsid w:val="008965F6"/>
    <w:pPr>
      <w:spacing w:after="60" w:line="240" w:lineRule="auto"/>
    </w:pPr>
    <w:rPr>
      <w:b/>
      <w:color w:val="107082" w:themeColor="accent2"/>
    </w:rPr>
  </w:style>
  <w:style w:type="paragraph" w:customStyle="1" w:styleId="Graphbullet">
    <w:name w:val="Graph bullet"/>
    <w:basedOn w:val="Normal"/>
    <w:semiHidden/>
    <w:qFormat/>
    <w:rsid w:val="008965F6"/>
    <w:pPr>
      <w:numPr>
        <w:numId w:val="28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2">
    <w:name w:val="Graph bullet 2"/>
    <w:basedOn w:val="Normal"/>
    <w:semiHidden/>
    <w:qFormat/>
    <w:rsid w:val="008965F6"/>
    <w:pPr>
      <w:numPr>
        <w:numId w:val="30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3">
    <w:name w:val="Graph bullet 3"/>
    <w:basedOn w:val="Normal"/>
    <w:semiHidden/>
    <w:qFormat/>
    <w:rsid w:val="008965F6"/>
    <w:pPr>
      <w:numPr>
        <w:numId w:val="29"/>
      </w:numPr>
      <w:spacing w:before="0" w:after="0" w:line="216" w:lineRule="auto"/>
      <w:ind w:left="284" w:hanging="284"/>
    </w:pPr>
    <w:rPr>
      <w:sz w:val="20"/>
    </w:rPr>
  </w:style>
  <w:style w:type="paragraph" w:customStyle="1" w:styleId="Graphbullet4">
    <w:name w:val="Graph bullet 4"/>
    <w:basedOn w:val="Normal"/>
    <w:semiHidden/>
    <w:qFormat/>
    <w:rsid w:val="008965F6"/>
    <w:pPr>
      <w:numPr>
        <w:numId w:val="31"/>
      </w:numPr>
      <w:spacing w:before="0" w:after="0" w:line="240" w:lineRule="auto"/>
      <w:ind w:left="284" w:hanging="284"/>
    </w:pPr>
    <w:rPr>
      <w:sz w:val="20"/>
    </w:rPr>
  </w:style>
  <w:style w:type="paragraph" w:customStyle="1" w:styleId="TableTextLarge">
    <w:name w:val="Table Text Larg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Number2">
    <w:name w:val="List Number 2"/>
    <w:basedOn w:val="Normal"/>
    <w:uiPriority w:val="99"/>
    <w:rsid w:val="00685B4E"/>
    <w:pPr>
      <w:numPr>
        <w:ilvl w:val="1"/>
        <w:numId w:val="32"/>
      </w:numPr>
      <w:spacing w:before="0" w:line="271" w:lineRule="auto"/>
    </w:pPr>
  </w:style>
  <w:style w:type="paragraph" w:customStyle="1" w:styleId="Checkbox">
    <w:name w:val="Checkbox"/>
    <w:basedOn w:val="Normal"/>
    <w:qFormat/>
    <w:rsid w:val="00A67285"/>
    <w:pPr>
      <w:spacing w:before="0"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BA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as\AppData\Roaming\Microsoft\Templates\Home%20business%20startup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296F7AF52C415D959A87B2012A3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C0B35-EFDB-4F57-BBDD-AD2C9A63B4CA}"/>
      </w:docPartPr>
      <w:docPartBody>
        <w:p w:rsidR="006F3BCF" w:rsidRDefault="00000000">
          <w:pPr>
            <w:pStyle w:val="D8296F7AF52C415D959A87B2012A3B7C"/>
          </w:pPr>
          <w:r w:rsidRPr="005854DB">
            <w:t>HOME-BASED AGENCY</w:t>
          </w:r>
        </w:p>
      </w:docPartBody>
    </w:docPart>
    <w:docPart>
      <w:docPartPr>
        <w:name w:val="AC8F55AD707A48A39B04D34A02F96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3AD64-1F35-46CB-B779-771D8EBD9D9C}"/>
      </w:docPartPr>
      <w:docPartBody>
        <w:p w:rsidR="006F3BCF" w:rsidRDefault="00000000">
          <w:pPr>
            <w:pStyle w:val="AC8F55AD707A48A39B04D34A02F96D7E"/>
          </w:pPr>
          <w:r w:rsidRPr="005854DB">
            <w:t>Startup Checklist</w:t>
          </w:r>
        </w:p>
      </w:docPartBody>
    </w:docPart>
    <w:docPart>
      <w:docPartPr>
        <w:name w:val="F180AB26213547E586078483BBB9C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2D0DC-63F4-447C-A0E1-DCAE3A34567B}"/>
      </w:docPartPr>
      <w:docPartBody>
        <w:p w:rsidR="006F3BCF" w:rsidRDefault="00000000">
          <w:pPr>
            <w:pStyle w:val="F180AB26213547E586078483BBB9C07B"/>
          </w:pPr>
          <w:r w:rsidRPr="00685B4E">
            <w:t>Conduct a personal evaluation to determine why you want to start a business.</w:t>
          </w:r>
        </w:p>
      </w:docPartBody>
    </w:docPart>
    <w:docPart>
      <w:docPartPr>
        <w:name w:val="4298C928D2BE493EB246E90750C2A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3DABC-CDBA-4ED3-9E7D-1AE7F86FA6C4}"/>
      </w:docPartPr>
      <w:docPartBody>
        <w:p w:rsidR="006F3BCF" w:rsidRDefault="00000000">
          <w:pPr>
            <w:pStyle w:val="4298C928D2BE493EB246E90750C2A749"/>
          </w:pPr>
          <w:r w:rsidRPr="00685B4E">
            <w:t>Create a business plan:</w:t>
          </w:r>
        </w:p>
      </w:docPartBody>
    </w:docPart>
    <w:docPart>
      <w:docPartPr>
        <w:name w:val="4E4A3F0F308B494A9DB17A2D7D166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20D2E-A693-4DD7-906D-778EA11ADDF4}"/>
      </w:docPartPr>
      <w:docPartBody>
        <w:p w:rsidR="006F3BCF" w:rsidRDefault="00000000">
          <w:pPr>
            <w:pStyle w:val="4E4A3F0F308B494A9DB17A2D7D166FF6"/>
          </w:pPr>
          <w:r w:rsidRPr="00685B4E">
            <w:t>What do we do?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A5"/>
    <w:rsid w:val="000228D5"/>
    <w:rsid w:val="002C47D9"/>
    <w:rsid w:val="003C49FD"/>
    <w:rsid w:val="006429A5"/>
    <w:rsid w:val="00651F5B"/>
    <w:rsid w:val="006F3BCF"/>
    <w:rsid w:val="007429D2"/>
    <w:rsid w:val="00B2444F"/>
    <w:rsid w:val="00BD7ED8"/>
    <w:rsid w:val="00BE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296F7AF52C415D959A87B2012A3B7C">
    <w:name w:val="D8296F7AF52C415D959A87B2012A3B7C"/>
  </w:style>
  <w:style w:type="paragraph" w:customStyle="1" w:styleId="AC8F55AD707A48A39B04D34A02F96D7E">
    <w:name w:val="AC8F55AD707A48A39B04D34A02F96D7E"/>
  </w:style>
  <w:style w:type="paragraph" w:customStyle="1" w:styleId="F180AB26213547E586078483BBB9C07B">
    <w:name w:val="F180AB26213547E586078483BBB9C07B"/>
  </w:style>
  <w:style w:type="paragraph" w:customStyle="1" w:styleId="4298C928D2BE493EB246E90750C2A749">
    <w:name w:val="4298C928D2BE493EB246E90750C2A749"/>
  </w:style>
  <w:style w:type="paragraph" w:customStyle="1" w:styleId="4E4A3F0F308B494A9DB17A2D7D166FF6">
    <w:name w:val="4E4A3F0F308B494A9DB17A2D7D166F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Created with Favhost.com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6DF1BE-4256-448F-A640-C9F03A0B7C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3BC185-8E20-4ACF-97AA-9CAB70B391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9D665E-9F2B-4523-84BE-A4382ED5311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D7E37A00-9097-4418-AAC3-EE764BD19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 business startup checklist</Template>
  <TotalTime>12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Check-Out Instruction</dc:title>
  <dc:subject/>
  <dc:creator/>
  <cp:keywords/>
  <dc:description/>
  <cp:lastModifiedBy>Das, Subhradeep</cp:lastModifiedBy>
  <cp:revision>7</cp:revision>
  <dcterms:created xsi:type="dcterms:W3CDTF">2026-04-19T09:34:00Z</dcterms:created>
  <dcterms:modified xsi:type="dcterms:W3CDTF">2026-04-20T20:20:00Z</dcterms:modified>
  <cp:contentStatus>&lt;Property name&gt;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